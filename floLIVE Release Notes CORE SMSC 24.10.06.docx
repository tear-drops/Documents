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FloLiveHeaderFooterTable"/>
        <w:tblpPr w:leftFromText="181" w:rightFromText="181" w:topFromText="22680" w:vertAnchor="page" w:horzAnchor="margin" w:tblpX="-1276" w:tblpY="8574"/>
        <w:tblW w:w="9219" w:type="dxa"/>
        <w:tblLayout w:type="fixed"/>
        <w:tblLook w:val="04A0" w:firstRow="1" w:lastRow="0" w:firstColumn="1" w:lastColumn="0" w:noHBand="0" w:noVBand="1"/>
      </w:tblPr>
      <w:tblGrid>
        <w:gridCol w:w="3256"/>
        <w:gridCol w:w="5953"/>
        <w:gridCol w:w="10"/>
      </w:tblGrid>
      <w:tr w:rsidR="00350F17" w:rsidRPr="00AC6009" w14:paraId="5CAFD6FC" w14:textId="77777777" w:rsidTr="00ED1C84">
        <w:tc>
          <w:tcPr>
            <w:tcW w:w="9219" w:type="dxa"/>
            <w:gridSpan w:val="3"/>
          </w:tcPr>
          <w:p w14:paraId="65BE9D92" w14:textId="0CFCB658" w:rsidR="00350F17" w:rsidRPr="001325B8" w:rsidRDefault="001325B8" w:rsidP="00053DBC">
            <w:pPr>
              <w:pStyle w:val="FloLiveDocumentType"/>
              <w:framePr w:hSpace="0" w:vSpace="0" w:wrap="auto" w:vAnchor="margin" w:hAnchor="text" w:xAlign="left" w:yAlign="inline"/>
              <w:ind w:left="426"/>
              <w:suppressOverlap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Release Notes</w:t>
            </w:r>
          </w:p>
        </w:tc>
      </w:tr>
      <w:tr w:rsidR="00350F17" w:rsidRPr="00B7071E" w14:paraId="3E1ABAB3" w14:textId="77777777" w:rsidTr="00BE6CCB">
        <w:trPr>
          <w:trHeight w:val="1841"/>
        </w:trPr>
        <w:tc>
          <w:tcPr>
            <w:tcW w:w="9219" w:type="dxa"/>
            <w:gridSpan w:val="3"/>
          </w:tcPr>
          <w:p w14:paraId="60D75F6E" w14:textId="17CA9AF8" w:rsidR="00350F17" w:rsidRPr="001325B8" w:rsidRDefault="001325B8" w:rsidP="00053DBC">
            <w:pPr>
              <w:pStyle w:val="FloLiveDocumentName"/>
              <w:framePr w:hSpace="0" w:vSpace="0" w:wrap="auto" w:vAnchor="margin" w:hAnchor="text" w:xAlign="left" w:yAlign="inline"/>
              <w:ind w:left="426"/>
              <w:suppressOverlap w:val="0"/>
            </w:pPr>
            <w:r>
              <w:t xml:space="preserve">floLIVE </w:t>
            </w:r>
            <w:r w:rsidR="00D56740">
              <w:t>S</w:t>
            </w:r>
            <w:r w:rsidR="002A0E0D">
              <w:t>MSC</w:t>
            </w:r>
          </w:p>
          <w:p w14:paraId="4174EFA7" w14:textId="4D845A1D" w:rsidR="00350F17" w:rsidRPr="00A760C7" w:rsidRDefault="00350F17" w:rsidP="00053DBC">
            <w:pPr>
              <w:pStyle w:val="FloLiveDocumentVersion"/>
              <w:framePr w:hSpace="0" w:vSpace="0" w:wrap="auto" w:vAnchor="margin" w:hAnchor="text" w:xAlign="left" w:yAlign="inline"/>
              <w:ind w:left="426"/>
              <w:suppressOverlap w:val="0"/>
              <w:rPr>
                <w:lang w:val="bg-BG"/>
              </w:rPr>
            </w:pPr>
            <w:r w:rsidRPr="00B166FC">
              <w:t>Version</w:t>
            </w:r>
            <w:r w:rsidR="001325B8">
              <w:t>:</w:t>
            </w:r>
            <w:r w:rsidR="00285DEB">
              <w:t xml:space="preserve"> </w:t>
            </w:r>
            <w:r w:rsidR="0028408E">
              <w:t>2</w:t>
            </w:r>
            <w:r w:rsidR="00C64ACE">
              <w:t>4.10</w:t>
            </w:r>
            <w:r w:rsidR="00833CFE">
              <w:t>.0</w:t>
            </w:r>
            <w:r w:rsidR="00D841D0">
              <w:t>6</w:t>
            </w:r>
          </w:p>
        </w:tc>
      </w:tr>
      <w:tr w:rsidR="00B166FC" w14:paraId="31B4609B" w14:textId="77777777" w:rsidTr="00ED1C84">
        <w:trPr>
          <w:gridAfter w:val="1"/>
          <w:wAfter w:w="10" w:type="dxa"/>
          <w:trHeight w:val="437"/>
        </w:trPr>
        <w:tc>
          <w:tcPr>
            <w:tcW w:w="3256" w:type="dxa"/>
          </w:tcPr>
          <w:p w14:paraId="2279477C" w14:textId="77777777" w:rsidR="00B166FC" w:rsidRPr="00C06AC8" w:rsidRDefault="00B166FC" w:rsidP="00AE0173">
            <w:pPr>
              <w:pStyle w:val="FloliveDocumentDetails"/>
              <w:framePr w:hSpace="0" w:vSpace="0" w:wrap="auto" w:vAnchor="margin" w:hAnchor="text" w:xAlign="left" w:yAlign="inline"/>
              <w:suppressOverlap w:val="0"/>
            </w:pPr>
            <w:r w:rsidRPr="00C06AC8">
              <w:t>Version Release Date:</w:t>
            </w:r>
          </w:p>
        </w:tc>
        <w:tc>
          <w:tcPr>
            <w:tcW w:w="5953" w:type="dxa"/>
          </w:tcPr>
          <w:p w14:paraId="21B82D73" w14:textId="304C0282" w:rsidR="00B166FC" w:rsidRDefault="00D841D0" w:rsidP="00AE0173">
            <w:pPr>
              <w:pStyle w:val="FloLiveTableNormal"/>
            </w:pPr>
            <w:r>
              <w:t>28</w:t>
            </w:r>
            <w:r w:rsidR="00833CFE">
              <w:t xml:space="preserve"> </w:t>
            </w:r>
            <w:r w:rsidR="001230AE">
              <w:t>Ma</w:t>
            </w:r>
            <w:r w:rsidR="007459A4">
              <w:t>y</w:t>
            </w:r>
            <w:r w:rsidR="0029404B">
              <w:t xml:space="preserve"> 202</w:t>
            </w:r>
            <w:r w:rsidR="00A8371B">
              <w:t>6</w:t>
            </w:r>
          </w:p>
        </w:tc>
      </w:tr>
      <w:tr w:rsidR="00350F17" w14:paraId="709A3EEA" w14:textId="77777777" w:rsidTr="00ED1C84">
        <w:trPr>
          <w:gridAfter w:val="1"/>
          <w:wAfter w:w="10" w:type="dxa"/>
          <w:trHeight w:val="437"/>
        </w:trPr>
        <w:tc>
          <w:tcPr>
            <w:tcW w:w="3256" w:type="dxa"/>
          </w:tcPr>
          <w:p w14:paraId="6FEAED40" w14:textId="2E14F083" w:rsidR="00350F17" w:rsidRPr="00C06AC8" w:rsidRDefault="00350F17" w:rsidP="001325B8">
            <w:pPr>
              <w:pStyle w:val="FloliveDocumentDetails"/>
              <w:framePr w:hSpace="0" w:vSpace="0" w:wrap="auto" w:vAnchor="margin" w:hAnchor="text" w:xAlign="left" w:yAlign="inline"/>
              <w:ind w:left="0"/>
              <w:suppressOverlap w:val="0"/>
            </w:pPr>
          </w:p>
        </w:tc>
        <w:tc>
          <w:tcPr>
            <w:tcW w:w="5953" w:type="dxa"/>
          </w:tcPr>
          <w:p w14:paraId="229CB360" w14:textId="241E00E4" w:rsidR="00350F17" w:rsidRDefault="00350F17" w:rsidP="00AE0173">
            <w:pPr>
              <w:pStyle w:val="FloLiveTableNormal"/>
            </w:pPr>
          </w:p>
        </w:tc>
      </w:tr>
      <w:tr w:rsidR="00350F17" w14:paraId="1EDE38F1" w14:textId="77777777" w:rsidTr="00ED1C84">
        <w:trPr>
          <w:gridAfter w:val="1"/>
          <w:wAfter w:w="10" w:type="dxa"/>
          <w:trHeight w:val="437"/>
        </w:trPr>
        <w:tc>
          <w:tcPr>
            <w:tcW w:w="3256" w:type="dxa"/>
          </w:tcPr>
          <w:p w14:paraId="686C9D6D" w14:textId="77777777" w:rsidR="00350F17" w:rsidRPr="00C06AC8" w:rsidRDefault="00B166FC" w:rsidP="00AE0173">
            <w:pPr>
              <w:pStyle w:val="FloliveDocumentDetails"/>
              <w:framePr w:hSpace="0" w:vSpace="0" w:wrap="auto" w:vAnchor="margin" w:hAnchor="text" w:xAlign="left" w:yAlign="inline"/>
              <w:suppressOverlap w:val="0"/>
            </w:pPr>
            <w:r w:rsidRPr="00C06AC8">
              <w:t>Distribution Status</w:t>
            </w:r>
          </w:p>
        </w:tc>
        <w:tc>
          <w:tcPr>
            <w:tcW w:w="5953" w:type="dxa"/>
          </w:tcPr>
          <w:p w14:paraId="29E059B5" w14:textId="77777777" w:rsidR="00350F17" w:rsidRDefault="00857C03" w:rsidP="00AE0173">
            <w:pPr>
              <w:pStyle w:val="FloLiveTableNormal"/>
            </w:pPr>
            <w:r>
              <w:t>Approved for Customer Distribution</w:t>
            </w:r>
            <w:r w:rsidR="00B166FC">
              <w:t xml:space="preserve"> </w:t>
            </w:r>
          </w:p>
        </w:tc>
      </w:tr>
      <w:tr w:rsidR="00350F17" w14:paraId="4C0CF9F8" w14:textId="77777777" w:rsidTr="00ED1C84">
        <w:trPr>
          <w:gridAfter w:val="1"/>
          <w:wAfter w:w="10" w:type="dxa"/>
          <w:trHeight w:val="437"/>
        </w:trPr>
        <w:tc>
          <w:tcPr>
            <w:tcW w:w="3256" w:type="dxa"/>
          </w:tcPr>
          <w:p w14:paraId="4E3B3444" w14:textId="77777777" w:rsidR="00350F17" w:rsidRPr="00C06AC8" w:rsidRDefault="00350F17" w:rsidP="00AE0173">
            <w:pPr>
              <w:pStyle w:val="FloliveDocumentDetails"/>
              <w:framePr w:hSpace="0" w:vSpace="0" w:wrap="auto" w:vAnchor="margin" w:hAnchor="text" w:xAlign="left" w:yAlign="inline"/>
              <w:suppressOverlap w:val="0"/>
            </w:pPr>
            <w:r w:rsidRPr="00C06AC8">
              <w:t>Supplier Name</w:t>
            </w:r>
          </w:p>
        </w:tc>
        <w:tc>
          <w:tcPr>
            <w:tcW w:w="5953" w:type="dxa"/>
          </w:tcPr>
          <w:p w14:paraId="5050EFD1" w14:textId="77777777" w:rsidR="00350F17" w:rsidRDefault="00857C03" w:rsidP="00AE0173">
            <w:pPr>
              <w:pStyle w:val="FloLiveCompanyName"/>
            </w:pPr>
            <w:r>
              <w:t>floLive</w:t>
            </w:r>
            <w:r w:rsidR="00350F17">
              <w:t xml:space="preserve"> Ltd.</w:t>
            </w:r>
          </w:p>
        </w:tc>
      </w:tr>
    </w:tbl>
    <w:p w14:paraId="28DE7F27" w14:textId="77777777" w:rsidR="00AC6009" w:rsidRPr="000E2239" w:rsidRDefault="00350F17" w:rsidP="00BE6CCB">
      <w:pPr>
        <w:pStyle w:val="FloliveDsclaimerTitle"/>
        <w:spacing w:before="1440"/>
      </w:pPr>
      <w:r w:rsidRPr="000E2239">
        <w:rPr>
          <w:noProof/>
        </w:rPr>
        <w:drawing>
          <wp:anchor distT="0" distB="0" distL="114300" distR="114300" simplePos="0" relativeHeight="251658240" behindDoc="1" locked="0" layoutInCell="1" allowOverlap="1" wp14:anchorId="6EF270D7" wp14:editId="65DFE3CF">
            <wp:simplePos x="0" y="0"/>
            <wp:positionH relativeFrom="page">
              <wp:posOffset>13855</wp:posOffset>
            </wp:positionH>
            <wp:positionV relativeFrom="paragraph">
              <wp:posOffset>-886575</wp:posOffset>
            </wp:positionV>
            <wp:extent cx="7544553" cy="4994198"/>
            <wp:effectExtent l="0" t="0" r="0" b="0"/>
            <wp:wrapNone/>
            <wp:docPr id="15664436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43645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553" cy="4994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66FC" w:rsidRPr="000E2239">
        <w:t>Disclaimer</w:t>
      </w:r>
    </w:p>
    <w:p w14:paraId="7AC0CFC2" w14:textId="1B35D343" w:rsidR="00C23EE6" w:rsidRPr="00B166FC" w:rsidRDefault="00B166FC" w:rsidP="00274263">
      <w:pPr>
        <w:pStyle w:val="FloliveDisclaimerContent"/>
        <w:rPr>
          <w:color w:val="334555"/>
          <w14:textFill>
            <w14:solidFill>
              <w14:srgbClr w14:val="334555">
                <w14:lumMod w14:val="90000"/>
                <w14:lumOff w14:val="10000"/>
              </w14:srgbClr>
            </w14:solidFill>
          </w14:textFill>
        </w:rPr>
      </w:pPr>
      <w:r w:rsidRPr="00B166FC">
        <w:t>The information contained in this document is confidential, privileged</w:t>
      </w:r>
      <w:r w:rsidR="004450A4">
        <w:t>,</w:t>
      </w:r>
      <w:r w:rsidRPr="00B166FC">
        <w:t xml:space="preserve"> and only for the information of the intended recipient</w:t>
      </w:r>
      <w:r w:rsidR="00F927D8">
        <w:t>. It may</w:t>
      </w:r>
      <w:r w:rsidRPr="00B166FC">
        <w:t xml:space="preserve"> not be used, published</w:t>
      </w:r>
      <w:r w:rsidR="004450A4">
        <w:t>,</w:t>
      </w:r>
      <w:r w:rsidRPr="00B166FC">
        <w:t xml:space="preserve"> or redistributed without the prior written consent of Flo Live Ltd. ©202</w:t>
      </w:r>
      <w:r w:rsidR="008F57FD">
        <w:t>5</w:t>
      </w:r>
      <w:r w:rsidRPr="00B166FC">
        <w:t xml:space="preserve">, </w:t>
      </w:r>
      <w:r w:rsidR="00EF4013">
        <w:t xml:space="preserve">All rights reserved. </w:t>
      </w:r>
      <w:r w:rsidRPr="00B166FC">
        <w:t>FloLive Ltd</w:t>
      </w:r>
      <w:r w:rsidR="00446610" w:rsidRPr="00AC6009">
        <w:rPr>
          <w:color w:val="334555"/>
        </w:rPr>
        <w:t>.</w:t>
      </w:r>
      <w:r w:rsidR="00C23EE6" w:rsidRPr="0036049A">
        <w:br w:type="page"/>
      </w:r>
    </w:p>
    <w:p w14:paraId="51EF4873" w14:textId="77777777" w:rsidR="00CF5ED3" w:rsidRDefault="00816966" w:rsidP="00AE0173">
      <w:pPr>
        <w:pStyle w:val="FloLiveContents"/>
      </w:pPr>
      <w:r w:rsidRPr="009D1713">
        <w:lastRenderedPageBreak/>
        <w:t>Contents</w:t>
      </w:r>
    </w:p>
    <w:p w14:paraId="57CF34DE" w14:textId="5E83EF19" w:rsidR="00A5635C" w:rsidRDefault="003F690E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</w:instrText>
      </w:r>
      <w:r w:rsidR="00A32114">
        <w:instrText>2</w:instrText>
      </w:r>
      <w:r>
        <w:instrText xml:space="preserve">" \h \z \u </w:instrText>
      </w:r>
      <w:r>
        <w:fldChar w:fldCharType="separate"/>
      </w:r>
      <w:hyperlink w:anchor="_Toc230960646" w:history="1">
        <w:r w:rsidR="00A5635C" w:rsidRPr="004E1E05">
          <w:rPr>
            <w:rStyle w:val="Hyperlink"/>
            <w:noProof/>
          </w:rPr>
          <w:t>1</w:t>
        </w:r>
        <w:r w:rsidR="00A5635C"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="00A5635C" w:rsidRPr="004E1E05">
          <w:rPr>
            <w:rStyle w:val="Hyperlink"/>
            <w:noProof/>
          </w:rPr>
          <w:t>General</w:t>
        </w:r>
        <w:r w:rsidR="00A5635C">
          <w:rPr>
            <w:noProof/>
            <w:webHidden/>
          </w:rPr>
          <w:tab/>
        </w:r>
        <w:r w:rsidR="00A5635C">
          <w:rPr>
            <w:noProof/>
            <w:webHidden/>
          </w:rPr>
          <w:fldChar w:fldCharType="begin"/>
        </w:r>
        <w:r w:rsidR="00A5635C">
          <w:rPr>
            <w:noProof/>
            <w:webHidden/>
          </w:rPr>
          <w:instrText xml:space="preserve"> PAGEREF _Toc230960646 \h </w:instrText>
        </w:r>
        <w:r w:rsidR="00A5635C">
          <w:rPr>
            <w:noProof/>
            <w:webHidden/>
          </w:rPr>
        </w:r>
        <w:r w:rsidR="00A5635C">
          <w:rPr>
            <w:noProof/>
            <w:webHidden/>
          </w:rPr>
          <w:fldChar w:fldCharType="separate"/>
        </w:r>
        <w:r w:rsidR="00A5635C">
          <w:rPr>
            <w:noProof/>
            <w:webHidden/>
          </w:rPr>
          <w:t>1</w:t>
        </w:r>
        <w:r w:rsidR="00A5635C">
          <w:rPr>
            <w:noProof/>
            <w:webHidden/>
          </w:rPr>
          <w:fldChar w:fldCharType="end"/>
        </w:r>
      </w:hyperlink>
    </w:p>
    <w:p w14:paraId="432BFD3E" w14:textId="56831AE1" w:rsidR="00A5635C" w:rsidRDefault="00A5635C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0960647" w:history="1">
        <w:r w:rsidRPr="004E1E05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4E1E05">
          <w:rPr>
            <w:rStyle w:val="Hyperlink"/>
            <w:noProof/>
          </w:rPr>
          <w:t>New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_Toc230960647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99F1023" w14:textId="005F05D5" w:rsidR="00A5635C" w:rsidRDefault="00A5635C">
      <w:pPr>
        <w:pStyle w:val="TOC2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960648" w:history="1">
        <w:r w:rsidRPr="004E1E05">
          <w:rPr>
            <w:rStyle w:val="Hyperlink"/>
          </w:rPr>
          <w:t>2.1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szCs w:val="24"/>
            <w14:ligatures w14:val="standardContextual"/>
          </w:rPr>
          <w:tab/>
        </w:r>
        <w:r w:rsidRPr="004E1E05">
          <w:rPr>
            <w:rStyle w:val="Hyperlink"/>
          </w:rPr>
          <w:t>In-Service Configuration Changes for SMPP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_Toc230960648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88246D1" w14:textId="363AD5AC" w:rsidR="003E2D2B" w:rsidRDefault="003F690E" w:rsidP="009F1AE9">
      <w:r>
        <w:rPr>
          <w:rFonts w:ascii="Arial" w:eastAsiaTheme="majorEastAsia" w:hAnsi="Arial" w:cs="Arial"/>
          <w:b/>
          <w:bCs/>
          <w:iCs/>
          <w:noProof/>
          <w:color w:val="537590" w:themeColor="text1" w:themeTint="BF"/>
          <w:lang w:bidi="ar-SA"/>
        </w:rPr>
        <w:fldChar w:fldCharType="end"/>
      </w:r>
    </w:p>
    <w:p w14:paraId="5EE03D40" w14:textId="77777777" w:rsidR="00CF5ED3" w:rsidRPr="00D0533C" w:rsidRDefault="00CF5ED3" w:rsidP="000904C6">
      <w:pPr>
        <w:rPr>
          <w:lang w:bidi="ar-SA"/>
        </w:rPr>
        <w:sectPr w:rsidR="00CF5ED3" w:rsidRPr="00D0533C" w:rsidSect="00EC75FE">
          <w:type w:val="oddPage"/>
          <w:pgSz w:w="11907" w:h="16840" w:code="9"/>
          <w:pgMar w:top="1418" w:right="1418" w:bottom="1418" w:left="2268" w:header="680" w:footer="0" w:gutter="0"/>
          <w:pgNumType w:fmt="lowerRoman"/>
          <w:cols w:space="708"/>
          <w:docGrid w:linePitch="360"/>
        </w:sectPr>
      </w:pPr>
    </w:p>
    <w:p w14:paraId="0B1C0EBB" w14:textId="2DDB73DF" w:rsidR="001325B8" w:rsidRDefault="00B6018C" w:rsidP="00800B09">
      <w:pPr>
        <w:pStyle w:val="Heading1"/>
      </w:pPr>
      <w:bookmarkStart w:id="0" w:name="_Heading_One"/>
      <w:bookmarkStart w:id="1" w:name="_‎About_This_Manual"/>
      <w:bookmarkStart w:id="2" w:name="_Toc155343194"/>
      <w:bookmarkStart w:id="3" w:name="_Toc230960646"/>
      <w:bookmarkEnd w:id="0"/>
      <w:bookmarkEnd w:id="1"/>
      <w:r>
        <w:lastRenderedPageBreak/>
        <w:t>General</w:t>
      </w:r>
      <w:bookmarkEnd w:id="3"/>
    </w:p>
    <w:p w14:paraId="5B9AAC5F" w14:textId="3C1350DE" w:rsidR="00800B09" w:rsidRDefault="001325B8" w:rsidP="00B344E0">
      <w:pPr>
        <w:pStyle w:val="FloLiveNormal"/>
        <w:rPr>
          <w:rFonts w:asciiTheme="minorHAnsi" w:hAnsiTheme="minorHAnsi" w:cstheme="minorHAnsi"/>
          <w:color w:val="auto"/>
        </w:rPr>
      </w:pPr>
      <w:r w:rsidRPr="00B74F81">
        <w:rPr>
          <w:rFonts w:asciiTheme="minorHAnsi" w:hAnsiTheme="minorHAnsi" w:cstheme="minorHAnsi"/>
          <w:color w:val="auto"/>
        </w:rPr>
        <w:t>This document describes the release notes for the upcoming version</w:t>
      </w:r>
      <w:r w:rsidR="00C058F1" w:rsidRPr="00B74F81">
        <w:rPr>
          <w:rFonts w:asciiTheme="minorHAnsi" w:hAnsiTheme="minorHAnsi" w:cstheme="minorHAnsi"/>
          <w:color w:val="auto"/>
        </w:rPr>
        <w:t>.</w:t>
      </w:r>
      <w:r w:rsidRPr="00B74F81">
        <w:rPr>
          <w:rFonts w:asciiTheme="minorHAnsi" w:hAnsiTheme="minorHAnsi" w:cstheme="minorHAnsi"/>
          <w:color w:val="auto"/>
        </w:rPr>
        <w:t xml:space="preserve"> </w:t>
      </w:r>
      <w:r w:rsidR="00C058F1" w:rsidRPr="00B74F81">
        <w:rPr>
          <w:rFonts w:asciiTheme="minorHAnsi" w:hAnsiTheme="minorHAnsi" w:cstheme="minorHAnsi"/>
          <w:color w:val="auto"/>
        </w:rPr>
        <w:t>I</w:t>
      </w:r>
      <w:r w:rsidRPr="00B74F81">
        <w:rPr>
          <w:rFonts w:asciiTheme="minorHAnsi" w:hAnsiTheme="minorHAnsi" w:cstheme="minorHAnsi"/>
          <w:color w:val="auto"/>
        </w:rPr>
        <w:t xml:space="preserve">t includes a general description, newly added functionality, and </w:t>
      </w:r>
      <w:r w:rsidR="007A4344">
        <w:rPr>
          <w:rFonts w:asciiTheme="minorHAnsi" w:hAnsiTheme="minorHAnsi" w:cstheme="minorHAnsi"/>
          <w:color w:val="auto"/>
        </w:rPr>
        <w:t xml:space="preserve">a list of </w:t>
      </w:r>
      <w:r w:rsidRPr="00B74F81">
        <w:rPr>
          <w:rFonts w:asciiTheme="minorHAnsi" w:hAnsiTheme="minorHAnsi" w:cstheme="minorHAnsi"/>
          <w:color w:val="auto"/>
        </w:rPr>
        <w:t>resolved issues.</w:t>
      </w:r>
      <w:bookmarkEnd w:id="2"/>
    </w:p>
    <w:p w14:paraId="3FC6407E" w14:textId="77777777" w:rsidR="00C97C99" w:rsidRPr="00C97C99" w:rsidRDefault="00C97C99" w:rsidP="00C97C99">
      <w:pPr>
        <w:pStyle w:val="FloLiveNormal"/>
        <w:rPr>
          <w:lang w:bidi="ar-SA"/>
        </w:rPr>
      </w:pPr>
    </w:p>
    <w:p w14:paraId="747E14A1" w14:textId="1C009041" w:rsidR="001325B8" w:rsidRDefault="001915EB" w:rsidP="001325B8">
      <w:pPr>
        <w:pStyle w:val="Heading1"/>
      </w:pPr>
      <w:bookmarkStart w:id="4" w:name="_Toc230960647"/>
      <w:r>
        <w:t xml:space="preserve">New </w:t>
      </w:r>
      <w:r w:rsidR="005A6625">
        <w:t>Feature</w:t>
      </w:r>
      <w:r>
        <w:t>s</w:t>
      </w:r>
      <w:bookmarkEnd w:id="4"/>
    </w:p>
    <w:p w14:paraId="21C14E0A" w14:textId="3281B4C0" w:rsidR="005A6625" w:rsidRDefault="00803254" w:rsidP="005A6625">
      <w:pPr>
        <w:pStyle w:val="Heading2"/>
      </w:pPr>
      <w:bookmarkStart w:id="5" w:name="_Toc230960648"/>
      <w:r>
        <w:t>In-Service</w:t>
      </w:r>
      <w:r w:rsidRPr="00803254">
        <w:t xml:space="preserve"> </w:t>
      </w:r>
      <w:r>
        <w:t>C</w:t>
      </w:r>
      <w:r w:rsidRPr="00803254">
        <w:t xml:space="preserve">onfiguration </w:t>
      </w:r>
      <w:r>
        <w:t>C</w:t>
      </w:r>
      <w:r w:rsidRPr="00803254">
        <w:t>hanges for SMPP</w:t>
      </w:r>
      <w:bookmarkEnd w:id="5"/>
    </w:p>
    <w:p w14:paraId="2A6B5E12" w14:textId="078DBD10" w:rsidR="00D44AA9" w:rsidRPr="00D44AA9" w:rsidRDefault="001F7346" w:rsidP="005A6625">
      <w:pPr>
        <w:pStyle w:val="FloLiveNormal"/>
        <w:rPr>
          <w:lang w:val="bg-BG" w:bidi="ar-SA"/>
        </w:rPr>
      </w:pPr>
      <w:r>
        <w:rPr>
          <w:lang w:bidi="ar-SA"/>
        </w:rPr>
        <w:t>Configuration changes for SMPP links can now be made in-service without requiring restarts, leaving all information in the SMSC unchanged.</w:t>
      </w:r>
    </w:p>
    <w:p w14:paraId="267337AD" w14:textId="77777777" w:rsidR="00BF61F7" w:rsidRPr="0065199B" w:rsidRDefault="00BF61F7" w:rsidP="0065199B">
      <w:pPr>
        <w:pStyle w:val="FloLiveNormal"/>
        <w:ind w:left="0"/>
      </w:pPr>
    </w:p>
    <w:sectPr w:rsidR="00BF61F7" w:rsidRPr="0065199B" w:rsidSect="00EC75FE">
      <w:headerReference w:type="even" r:id="rId9"/>
      <w:headerReference w:type="default" r:id="rId10"/>
      <w:footerReference w:type="even" r:id="rId11"/>
      <w:footerReference w:type="default" r:id="rId12"/>
      <w:pgSz w:w="11907" w:h="16840" w:code="9"/>
      <w:pgMar w:top="1418" w:right="1418" w:bottom="1588" w:left="2268" w:header="68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55B90" w14:textId="77777777" w:rsidR="00B31E00" w:rsidRDefault="00B31E00" w:rsidP="000904C6">
      <w:r>
        <w:separator/>
      </w:r>
    </w:p>
    <w:p w14:paraId="47969A26" w14:textId="77777777" w:rsidR="00B31E00" w:rsidRDefault="00B31E00"/>
    <w:p w14:paraId="77A480F0" w14:textId="77777777" w:rsidR="00B31E00" w:rsidRDefault="00B31E00"/>
  </w:endnote>
  <w:endnote w:type="continuationSeparator" w:id="0">
    <w:p w14:paraId="21F337C4" w14:textId="77777777" w:rsidR="00B31E00" w:rsidRDefault="00B31E00" w:rsidP="000904C6">
      <w:r>
        <w:continuationSeparator/>
      </w:r>
    </w:p>
    <w:p w14:paraId="0AAF2090" w14:textId="77777777" w:rsidR="00B31E00" w:rsidRDefault="00B31E00"/>
    <w:p w14:paraId="7B80FD4A" w14:textId="77777777" w:rsidR="00B31E00" w:rsidRDefault="00B31E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77BD0" w14:textId="77777777" w:rsidR="005F0A93" w:rsidRPr="006562BF" w:rsidRDefault="005F0A93" w:rsidP="00377E59">
    <w:pPr>
      <w:pStyle w:val="Footer"/>
    </w:pPr>
  </w:p>
  <w:p w14:paraId="6825808D" w14:textId="77777777" w:rsidR="0099115F" w:rsidRDefault="0099115F"/>
  <w:p w14:paraId="01C17E96" w14:textId="77777777" w:rsidR="008504B6" w:rsidRDefault="008504B6" w:rsidP="00DB526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FloLiveHeaderFooterTable"/>
      <w:tblW w:w="5260" w:type="pct"/>
      <w:tblInd w:w="-284" w:type="dxa"/>
      <w:tblBorders>
        <w:top w:val="single" w:sz="6" w:space="0" w:color="C87F2B" w:themeColor="text2"/>
      </w:tblBorders>
      <w:tblLook w:val="04A0" w:firstRow="1" w:lastRow="0" w:firstColumn="1" w:lastColumn="0" w:noHBand="0" w:noVBand="1"/>
    </w:tblPr>
    <w:tblGrid>
      <w:gridCol w:w="1135"/>
      <w:gridCol w:w="5671"/>
      <w:gridCol w:w="1842"/>
    </w:tblGrid>
    <w:tr w:rsidR="004641E5" w14:paraId="403B319D" w14:textId="77777777" w:rsidTr="00E51330">
      <w:trPr>
        <w:trHeight w:val="567"/>
      </w:trPr>
      <w:tc>
        <w:tcPr>
          <w:tcW w:w="656" w:type="pct"/>
          <w:vAlign w:val="bottom"/>
        </w:tcPr>
        <w:p w14:paraId="6E766D4C" w14:textId="77777777" w:rsidR="00DB526C" w:rsidRDefault="00DB526C" w:rsidP="008E6D8B">
          <w:pPr>
            <w:pStyle w:val="Footer"/>
            <w:ind w:left="29"/>
          </w:pPr>
          <w:r>
            <w:t xml:space="preserve"> </w:t>
          </w:r>
          <w:r w:rsidR="00274263">
            <w:rPr>
              <w:noProof/>
              <w14:ligatures w14:val="none"/>
            </w:rPr>
            <w:drawing>
              <wp:inline distT="0" distB="0" distL="0" distR="0" wp14:anchorId="0310E851" wp14:editId="3AAD1829">
                <wp:extent cx="504825" cy="276406"/>
                <wp:effectExtent l="0" t="0" r="0" b="9525"/>
                <wp:docPr id="34263047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2586685" name="Picture 110258668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8013" cy="2836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79" w:type="pct"/>
          <w:vAlign w:val="bottom"/>
        </w:tcPr>
        <w:p w14:paraId="504BF385" w14:textId="77777777" w:rsidR="00DB526C" w:rsidRPr="00C67430" w:rsidRDefault="00DB526C" w:rsidP="008E6D8B">
          <w:pPr>
            <w:pStyle w:val="Footer"/>
          </w:pPr>
          <w:r w:rsidRPr="00BE7A6A">
            <w:t>Proprietary and Confidential</w:t>
          </w:r>
        </w:p>
      </w:tc>
      <w:tc>
        <w:tcPr>
          <w:tcW w:w="1066" w:type="pct"/>
          <w:vAlign w:val="bottom"/>
        </w:tcPr>
        <w:p w14:paraId="0CCA1959" w14:textId="2B336CE0" w:rsidR="00DB526C" w:rsidRDefault="00DB526C" w:rsidP="00ED1C84">
          <w:pPr>
            <w:pStyle w:val="FloliveHeaderRight"/>
          </w:pPr>
          <w:r w:rsidRPr="00C67430">
            <w:t xml:space="preserve">Page </w:t>
          </w:r>
          <w:r w:rsidRPr="00C67430">
            <w:fldChar w:fldCharType="begin"/>
          </w:r>
          <w:r w:rsidRPr="00C67430">
            <w:instrText xml:space="preserve"> PAGE  </w:instrText>
          </w:r>
          <w:r w:rsidRPr="00C67430">
            <w:fldChar w:fldCharType="separate"/>
          </w:r>
          <w:r w:rsidRPr="00C67430">
            <w:t>1</w:t>
          </w:r>
          <w:r w:rsidRPr="00C67430">
            <w:fldChar w:fldCharType="end"/>
          </w:r>
          <w:r w:rsidRPr="00C67430">
            <w:t xml:space="preserve"> of </w:t>
          </w:r>
          <w:r>
            <w:fldChar w:fldCharType="begin"/>
          </w:r>
          <w:r>
            <w:instrText xml:space="preserve"> SECTIONPAGES  </w:instrText>
          </w:r>
          <w:r>
            <w:fldChar w:fldCharType="separate"/>
          </w:r>
          <w:r w:rsidR="001F7346">
            <w:t>1</w:t>
          </w:r>
          <w:r>
            <w:fldChar w:fldCharType="end"/>
          </w:r>
        </w:p>
      </w:tc>
    </w:tr>
  </w:tbl>
  <w:p w14:paraId="39EB3C69" w14:textId="77777777" w:rsidR="0099115F" w:rsidRDefault="0099115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22A3E" w14:textId="77777777" w:rsidR="00B31E00" w:rsidRDefault="00B31E00" w:rsidP="000904C6">
      <w:r>
        <w:separator/>
      </w:r>
    </w:p>
    <w:p w14:paraId="1D0B5069" w14:textId="77777777" w:rsidR="00B31E00" w:rsidRDefault="00B31E00"/>
    <w:p w14:paraId="56189559" w14:textId="77777777" w:rsidR="00B31E00" w:rsidRDefault="00B31E00"/>
  </w:footnote>
  <w:footnote w:type="continuationSeparator" w:id="0">
    <w:p w14:paraId="43AE1802" w14:textId="77777777" w:rsidR="00B31E00" w:rsidRDefault="00B31E00" w:rsidP="000904C6">
      <w:r>
        <w:continuationSeparator/>
      </w:r>
    </w:p>
    <w:p w14:paraId="08DBCC83" w14:textId="77777777" w:rsidR="00B31E00" w:rsidRDefault="00B31E00"/>
    <w:p w14:paraId="73417183" w14:textId="77777777" w:rsidR="00B31E00" w:rsidRDefault="00B31E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A421D" w14:textId="77777777" w:rsidR="005F0A93" w:rsidRPr="006562BF" w:rsidRDefault="005F0A93" w:rsidP="00965A08">
    <w:pPr>
      <w:pStyle w:val="Header"/>
    </w:pPr>
  </w:p>
  <w:p w14:paraId="13775583" w14:textId="77777777" w:rsidR="0099115F" w:rsidRDefault="0099115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FloLiveHeaderFooterTable"/>
      <w:tblW w:w="0" w:type="auto"/>
      <w:tblInd w:w="-284" w:type="dxa"/>
      <w:tblLook w:val="04A0" w:firstRow="1" w:lastRow="0" w:firstColumn="1" w:lastColumn="0" w:noHBand="0" w:noVBand="1"/>
    </w:tblPr>
    <w:tblGrid>
      <w:gridCol w:w="3706"/>
      <w:gridCol w:w="4515"/>
    </w:tblGrid>
    <w:tr w:rsidR="00225424" w14:paraId="33D40584" w14:textId="77777777" w:rsidTr="00ED1C84">
      <w:tc>
        <w:tcPr>
          <w:tcW w:w="3706" w:type="dxa"/>
          <w:noWrap/>
          <w:vAlign w:val="bottom"/>
        </w:tcPr>
        <w:p w14:paraId="12CA5A3A" w14:textId="2DCE49DF" w:rsidR="00D26C0B" w:rsidRPr="00965A08" w:rsidRDefault="004955EF" w:rsidP="00ED1C84">
          <w:pPr>
            <w:pStyle w:val="Header"/>
          </w:pPr>
          <w:fldSimple w:instr=" STYLEREF  FloLive_Document_Type ">
            <w:r w:rsidR="001F7346">
              <w:rPr>
                <w:noProof/>
              </w:rPr>
              <w:t>Release Notes</w:t>
            </w:r>
          </w:fldSimple>
        </w:p>
        <w:p w14:paraId="77F418CA" w14:textId="0E7E3515" w:rsidR="00965A08" w:rsidRPr="00965A08" w:rsidRDefault="0065199B" w:rsidP="00ED1C84">
          <w:pPr>
            <w:pStyle w:val="Header"/>
          </w:pPr>
          <w:fldSimple w:instr=" STYLEREF  &quot;FloLive_Document Name&quot;  \* MERGEFORMAT ">
            <w:r w:rsidR="001F7346">
              <w:rPr>
                <w:noProof/>
              </w:rPr>
              <w:t>floLIVE SMSC</w:t>
            </w:r>
          </w:fldSimple>
        </w:p>
      </w:tc>
      <w:tc>
        <w:tcPr>
          <w:tcW w:w="4515" w:type="dxa"/>
          <w:noWrap/>
          <w:vAlign w:val="bottom"/>
        </w:tcPr>
        <w:p w14:paraId="6A6806A6" w14:textId="66496C8F" w:rsidR="00225424" w:rsidRPr="00965A08" w:rsidRDefault="0065199B" w:rsidP="00ED1C84">
          <w:pPr>
            <w:pStyle w:val="FloliveHeaderRight"/>
          </w:pPr>
          <w:fldSimple w:instr=" STYLEREF  &quot;Heading 1&quot;  \* MERGEFORMAT ">
            <w:r w:rsidR="001F7346">
              <w:t>General</w:t>
            </w:r>
          </w:fldSimple>
        </w:p>
      </w:tc>
    </w:tr>
  </w:tbl>
  <w:p w14:paraId="67E4726A" w14:textId="77777777" w:rsidR="0099115F" w:rsidRDefault="009911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380"/>
    <w:multiLevelType w:val="multilevel"/>
    <w:tmpl w:val="FFD66A32"/>
    <w:lvl w:ilvl="0">
      <w:start w:val="1"/>
      <w:numFmt w:val="none"/>
      <w:pStyle w:val="FloLiveNoticeInstructions"/>
      <w:isLgl/>
      <w:lvlText w:val="INSTRUCTIONS:"/>
      <w:lvlJc w:val="left"/>
      <w:pPr>
        <w:ind w:left="1985" w:firstLine="0"/>
      </w:pPr>
      <w:rPr>
        <w:rFonts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vertAlign w:val="baseline"/>
        <w:em w:val="none"/>
      </w:rPr>
    </w:lvl>
    <w:lvl w:ilvl="1">
      <w:start w:val="1"/>
      <w:numFmt w:val="decimal"/>
      <w:lvlText w:val="%1.%2"/>
      <w:lvlJc w:val="left"/>
      <w:pPr>
        <w:ind w:left="2561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9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9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3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8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9" w:hanging="1584"/>
      </w:pPr>
      <w:rPr>
        <w:rFonts w:hint="default"/>
      </w:rPr>
    </w:lvl>
  </w:abstractNum>
  <w:abstractNum w:abstractNumId="1" w15:restartNumberingAfterBreak="0">
    <w:nsid w:val="1F536DD4"/>
    <w:multiLevelType w:val="multilevel"/>
    <w:tmpl w:val="F22C35A8"/>
    <w:lvl w:ilvl="0">
      <w:start w:val="1"/>
      <w:numFmt w:val="none"/>
      <w:pStyle w:val="FloLiveNoticeNote"/>
      <w:lvlText w:val="NOTE: "/>
      <w:lvlJc w:val="left"/>
      <w:pPr>
        <w:ind w:left="786" w:hanging="360"/>
      </w:pPr>
      <w:rPr>
        <w:rFonts w:ascii="Arial" w:hAnsi="Arial" w:cs="Arial" w:hint="default"/>
        <w:b/>
        <w:bCs w:val="0"/>
        <w:i w:val="0"/>
        <w:iCs w:val="0"/>
        <w:color w:val="auto"/>
        <w:sz w:val="20"/>
        <w:szCs w:val="2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9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9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9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0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0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1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86" w:hanging="1440"/>
      </w:pPr>
      <w:rPr>
        <w:rFonts w:hint="default"/>
      </w:rPr>
    </w:lvl>
  </w:abstractNum>
  <w:abstractNum w:abstractNumId="2" w15:restartNumberingAfterBreak="0">
    <w:nsid w:val="2BE40593"/>
    <w:multiLevelType w:val="hybridMultilevel"/>
    <w:tmpl w:val="D14CFF1E"/>
    <w:lvl w:ilvl="0" w:tplc="EC365596">
      <w:start w:val="1"/>
      <w:numFmt w:val="bullet"/>
      <w:pStyle w:val="FloLiveBulletSubLevel"/>
      <w:lvlText w:val="–"/>
      <w:lvlJc w:val="left"/>
      <w:pPr>
        <w:ind w:left="1097" w:hanging="360"/>
      </w:pPr>
      <w:rPr>
        <w:rFonts w:ascii="Arial" w:hAnsi="Arial" w:cs="Arial" w:hint="default"/>
        <w:color w:val="537590" w:themeColor="text1" w:themeTint="BF"/>
        <w:sz w:val="20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305D11B8"/>
    <w:multiLevelType w:val="hybridMultilevel"/>
    <w:tmpl w:val="67688586"/>
    <w:lvl w:ilvl="0" w:tplc="F75668BC">
      <w:start w:val="1"/>
      <w:numFmt w:val="bullet"/>
      <w:pStyle w:val="FloLiveNumberIntro"/>
      <w:lvlText w:val=""/>
      <w:lvlJc w:val="left"/>
      <w:pPr>
        <w:ind w:left="2204" w:hanging="360"/>
      </w:pPr>
      <w:rPr>
        <w:rFonts w:ascii="Webdings" w:hAnsi="Webdings" w:cs="Webdings" w:hint="default"/>
        <w:color w:val="C87F2B" w:themeColor="text2"/>
        <w:sz w:val="28"/>
      </w:rPr>
    </w:lvl>
    <w:lvl w:ilvl="1" w:tplc="04090003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1" w:hanging="360"/>
      </w:pPr>
      <w:rPr>
        <w:rFonts w:ascii="Wingdings" w:hAnsi="Wingdings" w:hint="default"/>
      </w:rPr>
    </w:lvl>
  </w:abstractNum>
  <w:abstractNum w:abstractNumId="4" w15:restartNumberingAfterBreak="0">
    <w:nsid w:val="307B126F"/>
    <w:multiLevelType w:val="hybridMultilevel"/>
    <w:tmpl w:val="A12CA1FA"/>
    <w:lvl w:ilvl="0" w:tplc="9168E13A">
      <w:start w:val="1"/>
      <w:numFmt w:val="bullet"/>
      <w:pStyle w:val="ListParagraph1"/>
      <w:lvlText w:val=""/>
      <w:lvlJc w:val="left"/>
      <w:pPr>
        <w:ind w:left="773" w:hanging="360"/>
      </w:pPr>
      <w:rPr>
        <w:rFonts w:ascii="Symbol" w:hAnsi="Symbol" w:cs="Symbol" w:hint="default"/>
        <w:color w:val="FDA80C"/>
      </w:rPr>
    </w:lvl>
    <w:lvl w:ilvl="1" w:tplc="04090003">
      <w:start w:val="1"/>
      <w:numFmt w:val="bullet"/>
      <w:pStyle w:val="ListParagraph2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9A0A1E3C">
      <w:numFmt w:val="bullet"/>
      <w:lvlText w:val="-"/>
      <w:lvlJc w:val="left"/>
      <w:pPr>
        <w:ind w:left="2363" w:hanging="510"/>
      </w:pPr>
      <w:rPr>
        <w:rFonts w:ascii="Calibri" w:eastAsia="Times New Roman" w:hAnsi="Calibri" w:cstheme="minorHAnsi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5" w15:restartNumberingAfterBreak="0">
    <w:nsid w:val="36DC5F6B"/>
    <w:multiLevelType w:val="multilevel"/>
    <w:tmpl w:val="9FE47056"/>
    <w:lvl w:ilvl="0">
      <w:start w:val="1"/>
      <w:numFmt w:val="none"/>
      <w:pStyle w:val="FloLiveNoticeWarning"/>
      <w:isLgl/>
      <w:lvlText w:val="WARNING:"/>
      <w:lvlJc w:val="left"/>
      <w:pPr>
        <w:ind w:left="57" w:hanging="57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D3C5A08"/>
    <w:multiLevelType w:val="multilevel"/>
    <w:tmpl w:val="F34E9F80"/>
    <w:lvl w:ilvl="0">
      <w:start w:val="1"/>
      <w:numFmt w:val="none"/>
      <w:pStyle w:val="FloliveNoticeTip"/>
      <w:isLgl/>
      <w:lvlText w:val="TIP:"/>
      <w:lvlJc w:val="left"/>
      <w:pPr>
        <w:ind w:left="964" w:hanging="113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Cs w:val="20"/>
        <w:u w:val="none"/>
        <w:vertAlign w:val="baseline"/>
        <w:em w:val="none"/>
        <w:lang w:val="en-US"/>
      </w:rPr>
    </w:lvl>
    <w:lvl w:ilvl="1">
      <w:start w:val="1"/>
      <w:numFmt w:val="decimal"/>
      <w:lvlText w:val="%1.%2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0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5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9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26" w:hanging="1584"/>
      </w:pPr>
      <w:rPr>
        <w:rFonts w:hint="default"/>
      </w:rPr>
    </w:lvl>
  </w:abstractNum>
  <w:abstractNum w:abstractNumId="7" w15:restartNumberingAfterBreak="0">
    <w:nsid w:val="3EEE6571"/>
    <w:multiLevelType w:val="hybridMultilevel"/>
    <w:tmpl w:val="87401568"/>
    <w:lvl w:ilvl="0" w:tplc="95F8DA30">
      <w:start w:val="1"/>
      <w:numFmt w:val="upperLetter"/>
      <w:pStyle w:val="FloLiveAppendixStyle"/>
      <w:lvlText w:val="APPENDIX %1: "/>
      <w:lvlJc w:val="left"/>
      <w:pPr>
        <w:ind w:left="360" w:hanging="360"/>
      </w:pPr>
      <w:rPr>
        <w:rFonts w:ascii="Arial" w:hAnsi="Arial"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F22916"/>
    <w:multiLevelType w:val="hybridMultilevel"/>
    <w:tmpl w:val="240E86A6"/>
    <w:lvl w:ilvl="0" w:tplc="37B6A556">
      <w:start w:val="1"/>
      <w:numFmt w:val="decimal"/>
      <w:pStyle w:val="FloLiveTableNumb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9772A82"/>
    <w:multiLevelType w:val="multilevel"/>
    <w:tmpl w:val="9B8CBFD4"/>
    <w:lvl w:ilvl="0">
      <w:start w:val="1"/>
      <w:numFmt w:val="decimal"/>
      <w:pStyle w:val="FloLiveNumberList"/>
      <w:lvlText w:val="%1."/>
      <w:lvlJc w:val="left"/>
      <w:pPr>
        <w:tabs>
          <w:tab w:val="num" w:pos="720"/>
        </w:tabs>
        <w:ind w:left="720" w:hanging="363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077"/>
        </w:tabs>
        <w:ind w:left="1077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10" w15:restartNumberingAfterBreak="0">
    <w:nsid w:val="4D19760C"/>
    <w:multiLevelType w:val="multilevel"/>
    <w:tmpl w:val="B996530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2001" w:hanging="1008"/>
      </w:pPr>
      <w:rPr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29608B3"/>
    <w:multiLevelType w:val="multilevel"/>
    <w:tmpl w:val="4D228352"/>
    <w:lvl w:ilvl="0">
      <w:start w:val="1"/>
      <w:numFmt w:val="none"/>
      <w:pStyle w:val="FloliveNoticeSource"/>
      <w:isLgl/>
      <w:lvlText w:val="SOURCE: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Cs w:val="20"/>
        <w:u w:val="none"/>
        <w:vertAlign w:val="baseline"/>
        <w:em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56967C31"/>
    <w:multiLevelType w:val="hybridMultilevel"/>
    <w:tmpl w:val="C5640FA8"/>
    <w:lvl w:ilvl="0" w:tplc="04090013">
      <w:start w:val="1"/>
      <w:numFmt w:val="upperRoman"/>
      <w:pStyle w:val="FloLiveLevel3Number"/>
      <w:lvlText w:val="%1."/>
      <w:lvlJc w:val="right"/>
      <w:pPr>
        <w:ind w:left="1457" w:hanging="360"/>
      </w:pPr>
    </w:lvl>
    <w:lvl w:ilvl="1" w:tplc="04090019" w:tentative="1">
      <w:start w:val="1"/>
      <w:numFmt w:val="lowerLetter"/>
      <w:lvlText w:val="%2."/>
      <w:lvlJc w:val="left"/>
      <w:pPr>
        <w:ind w:left="2177" w:hanging="360"/>
      </w:pPr>
    </w:lvl>
    <w:lvl w:ilvl="2" w:tplc="0409001B" w:tentative="1">
      <w:start w:val="1"/>
      <w:numFmt w:val="lowerRoman"/>
      <w:lvlText w:val="%3."/>
      <w:lvlJc w:val="right"/>
      <w:pPr>
        <w:ind w:left="2897" w:hanging="180"/>
      </w:pPr>
    </w:lvl>
    <w:lvl w:ilvl="3" w:tplc="0409000F" w:tentative="1">
      <w:start w:val="1"/>
      <w:numFmt w:val="decimal"/>
      <w:lvlText w:val="%4."/>
      <w:lvlJc w:val="left"/>
      <w:pPr>
        <w:ind w:left="3617" w:hanging="360"/>
      </w:pPr>
    </w:lvl>
    <w:lvl w:ilvl="4" w:tplc="04090019" w:tentative="1">
      <w:start w:val="1"/>
      <w:numFmt w:val="lowerLetter"/>
      <w:lvlText w:val="%5."/>
      <w:lvlJc w:val="left"/>
      <w:pPr>
        <w:ind w:left="4337" w:hanging="360"/>
      </w:pPr>
    </w:lvl>
    <w:lvl w:ilvl="5" w:tplc="0409001B" w:tentative="1">
      <w:start w:val="1"/>
      <w:numFmt w:val="lowerRoman"/>
      <w:lvlText w:val="%6."/>
      <w:lvlJc w:val="right"/>
      <w:pPr>
        <w:ind w:left="5057" w:hanging="180"/>
      </w:pPr>
    </w:lvl>
    <w:lvl w:ilvl="6" w:tplc="0409000F" w:tentative="1">
      <w:start w:val="1"/>
      <w:numFmt w:val="decimal"/>
      <w:lvlText w:val="%7."/>
      <w:lvlJc w:val="left"/>
      <w:pPr>
        <w:ind w:left="5777" w:hanging="360"/>
      </w:pPr>
    </w:lvl>
    <w:lvl w:ilvl="7" w:tplc="04090019" w:tentative="1">
      <w:start w:val="1"/>
      <w:numFmt w:val="lowerLetter"/>
      <w:lvlText w:val="%8."/>
      <w:lvlJc w:val="left"/>
      <w:pPr>
        <w:ind w:left="6497" w:hanging="360"/>
      </w:pPr>
    </w:lvl>
    <w:lvl w:ilvl="8" w:tplc="040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3" w15:restartNumberingAfterBreak="0">
    <w:nsid w:val="5E397D9D"/>
    <w:multiLevelType w:val="hybridMultilevel"/>
    <w:tmpl w:val="A8147A32"/>
    <w:lvl w:ilvl="0" w:tplc="28C2F72E">
      <w:start w:val="1"/>
      <w:numFmt w:val="bullet"/>
      <w:pStyle w:val="FloLiveTableBullet"/>
      <w:lvlText w:val=""/>
      <w:lvlJc w:val="left"/>
      <w:pPr>
        <w:ind w:left="360" w:hanging="360"/>
      </w:pPr>
      <w:rPr>
        <w:rFonts w:ascii="Wingdings" w:hAnsi="Wingdings" w:cs="Wingdings" w:hint="default"/>
        <w:color w:val="C87F2B" w:themeColor="text2"/>
        <w:sz w:val="22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65541C51"/>
    <w:multiLevelType w:val="multilevel"/>
    <w:tmpl w:val="2268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50DCF"/>
    <w:multiLevelType w:val="hybridMultilevel"/>
    <w:tmpl w:val="09845E52"/>
    <w:lvl w:ilvl="0" w:tplc="068EB290">
      <w:start w:val="1"/>
      <w:numFmt w:val="upperRoman"/>
      <w:pStyle w:val="FloLiveRomanNumeral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0E2FA4"/>
    <w:multiLevelType w:val="hybridMultilevel"/>
    <w:tmpl w:val="DBEC8D96"/>
    <w:lvl w:ilvl="0" w:tplc="2118E7CA">
      <w:start w:val="1"/>
      <w:numFmt w:val="bullet"/>
      <w:pStyle w:val="FloLiveBullet"/>
      <w:lvlText w:val=""/>
      <w:lvlJc w:val="left"/>
      <w:pPr>
        <w:ind w:left="717" w:hanging="360"/>
      </w:pPr>
      <w:rPr>
        <w:rFonts w:ascii="Wingdings" w:hAnsi="Wingdings" w:cs="Wingdings" w:hint="default"/>
        <w:color w:val="C87F2B" w:themeColor="text2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75032F"/>
    <w:multiLevelType w:val="multilevel"/>
    <w:tmpl w:val="3F32B488"/>
    <w:lvl w:ilvl="0">
      <w:start w:val="1"/>
      <w:numFmt w:val="none"/>
      <w:pStyle w:val="FloLiveNoticeImportant"/>
      <w:isLgl/>
      <w:lvlText w:val="IMPORTANT:"/>
      <w:lvlJc w:val="left"/>
      <w:pPr>
        <w:ind w:left="1418" w:hanging="1418"/>
      </w:pPr>
      <w:rPr>
        <w:rFonts w:ascii="Calibri" w:hAnsi="Calibri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9EA4FA9"/>
    <w:multiLevelType w:val="hybridMultilevel"/>
    <w:tmpl w:val="2AFECD2A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9" w15:restartNumberingAfterBreak="0">
    <w:nsid w:val="7A711BB0"/>
    <w:multiLevelType w:val="multilevel"/>
    <w:tmpl w:val="6B18D7A6"/>
    <w:lvl w:ilvl="0">
      <w:start w:val="1"/>
      <w:numFmt w:val="none"/>
      <w:pStyle w:val="FloLiveNoticeOptional"/>
      <w:isLgl/>
      <w:lvlText w:val="OPTIONAL:"/>
      <w:lvlJc w:val="left"/>
      <w:pPr>
        <w:ind w:left="1418" w:hanging="1418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C4E152C"/>
    <w:multiLevelType w:val="hybridMultilevel"/>
    <w:tmpl w:val="94866212"/>
    <w:lvl w:ilvl="0" w:tplc="E0F0DC56">
      <w:start w:val="1"/>
      <w:numFmt w:val="lowerLetter"/>
      <w:pStyle w:val="FloLiveSubLetter"/>
      <w:lvlText w:val="%1)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177" w:hanging="360"/>
      </w:pPr>
    </w:lvl>
    <w:lvl w:ilvl="2" w:tplc="0409001B" w:tentative="1">
      <w:start w:val="1"/>
      <w:numFmt w:val="lowerRoman"/>
      <w:lvlText w:val="%3."/>
      <w:lvlJc w:val="right"/>
      <w:pPr>
        <w:ind w:left="2897" w:hanging="180"/>
      </w:pPr>
    </w:lvl>
    <w:lvl w:ilvl="3" w:tplc="0409000F" w:tentative="1">
      <w:start w:val="1"/>
      <w:numFmt w:val="decimal"/>
      <w:lvlText w:val="%4."/>
      <w:lvlJc w:val="left"/>
      <w:pPr>
        <w:ind w:left="3617" w:hanging="360"/>
      </w:pPr>
    </w:lvl>
    <w:lvl w:ilvl="4" w:tplc="04090019" w:tentative="1">
      <w:start w:val="1"/>
      <w:numFmt w:val="lowerLetter"/>
      <w:lvlText w:val="%5."/>
      <w:lvlJc w:val="left"/>
      <w:pPr>
        <w:ind w:left="4337" w:hanging="360"/>
      </w:pPr>
    </w:lvl>
    <w:lvl w:ilvl="5" w:tplc="0409001B" w:tentative="1">
      <w:start w:val="1"/>
      <w:numFmt w:val="lowerRoman"/>
      <w:lvlText w:val="%6."/>
      <w:lvlJc w:val="right"/>
      <w:pPr>
        <w:ind w:left="5057" w:hanging="180"/>
      </w:pPr>
    </w:lvl>
    <w:lvl w:ilvl="6" w:tplc="0409000F" w:tentative="1">
      <w:start w:val="1"/>
      <w:numFmt w:val="decimal"/>
      <w:lvlText w:val="%7."/>
      <w:lvlJc w:val="left"/>
      <w:pPr>
        <w:ind w:left="5777" w:hanging="360"/>
      </w:pPr>
    </w:lvl>
    <w:lvl w:ilvl="7" w:tplc="04090019" w:tentative="1">
      <w:start w:val="1"/>
      <w:numFmt w:val="lowerLetter"/>
      <w:lvlText w:val="%8."/>
      <w:lvlJc w:val="left"/>
      <w:pPr>
        <w:ind w:left="6497" w:hanging="360"/>
      </w:pPr>
    </w:lvl>
    <w:lvl w:ilvl="8" w:tplc="040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1" w15:restartNumberingAfterBreak="0">
    <w:nsid w:val="7E067451"/>
    <w:multiLevelType w:val="multilevel"/>
    <w:tmpl w:val="C3727C18"/>
    <w:lvl w:ilvl="0">
      <w:start w:val="1"/>
      <w:numFmt w:val="none"/>
      <w:pStyle w:val="FloLiveNoticeCaution"/>
      <w:lvlText w:val="CAUTION:"/>
      <w:lvlJc w:val="left"/>
      <w:pPr>
        <w:ind w:left="1418" w:hanging="1361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765347353">
    <w:abstractNumId w:val="21"/>
  </w:num>
  <w:num w:numId="2" w16cid:durableId="240603493">
    <w:abstractNumId w:val="2"/>
  </w:num>
  <w:num w:numId="3" w16cid:durableId="2004312063">
    <w:abstractNumId w:val="3"/>
  </w:num>
  <w:num w:numId="4" w16cid:durableId="1148090212">
    <w:abstractNumId w:val="8"/>
  </w:num>
  <w:num w:numId="5" w16cid:durableId="1896620069">
    <w:abstractNumId w:val="1"/>
  </w:num>
  <w:num w:numId="6" w16cid:durableId="1642079211">
    <w:abstractNumId w:val="5"/>
  </w:num>
  <w:num w:numId="7" w16cid:durableId="1789618234">
    <w:abstractNumId w:val="17"/>
  </w:num>
  <w:num w:numId="8" w16cid:durableId="1831603235">
    <w:abstractNumId w:val="10"/>
  </w:num>
  <w:num w:numId="9" w16cid:durableId="419643698">
    <w:abstractNumId w:val="9"/>
  </w:num>
  <w:num w:numId="10" w16cid:durableId="1950619606">
    <w:abstractNumId w:val="20"/>
  </w:num>
  <w:num w:numId="11" w16cid:durableId="798373648">
    <w:abstractNumId w:val="13"/>
  </w:num>
  <w:num w:numId="12" w16cid:durableId="1729648628">
    <w:abstractNumId w:val="6"/>
  </w:num>
  <w:num w:numId="13" w16cid:durableId="533887980">
    <w:abstractNumId w:val="19"/>
  </w:num>
  <w:num w:numId="14" w16cid:durableId="1150250802">
    <w:abstractNumId w:val="0"/>
  </w:num>
  <w:num w:numId="15" w16cid:durableId="997535902">
    <w:abstractNumId w:val="11"/>
  </w:num>
  <w:num w:numId="16" w16cid:durableId="2036230056">
    <w:abstractNumId w:val="16"/>
  </w:num>
  <w:num w:numId="17" w16cid:durableId="237063378">
    <w:abstractNumId w:val="15"/>
  </w:num>
  <w:num w:numId="18" w16cid:durableId="789204868">
    <w:abstractNumId w:val="7"/>
  </w:num>
  <w:num w:numId="19" w16cid:durableId="1755666009">
    <w:abstractNumId w:val="12"/>
  </w:num>
  <w:num w:numId="20" w16cid:durableId="1914468397">
    <w:abstractNumId w:val="4"/>
  </w:num>
  <w:num w:numId="21" w16cid:durableId="1123960509">
    <w:abstractNumId w:val="18"/>
  </w:num>
  <w:num w:numId="22" w16cid:durableId="160630199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de-DE" w:vendorID="64" w:dllVersion="6" w:nlCheck="1" w:checkStyle="1"/>
  <w:activeWritingStyle w:appName="MSWord" w:lang="ar-SA" w:vendorID="64" w:dllVersion="6" w:nlCheck="1" w:checkStyle="0"/>
  <w:activeWritingStyle w:appName="MSWord" w:lang="es-E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s-ES" w:vendorID="64" w:dllVersion="0" w:nlCheck="1" w:checkStyle="0"/>
  <w:activeWritingStyle w:appName="MSWord" w:lang="en-GB" w:vendorID="64" w:dllVersion="0" w:nlCheck="1" w:checkStyle="0"/>
  <w:activeWritingStyle w:appName="MSWord" w:lang="fr-BE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enforcement="0"/>
  <w:autoFormatOverride/>
  <w:defaultTabStop w:val="17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177"/>
    <w:rsid w:val="00000131"/>
    <w:rsid w:val="00000705"/>
    <w:rsid w:val="00003E89"/>
    <w:rsid w:val="00004405"/>
    <w:rsid w:val="00004736"/>
    <w:rsid w:val="000048D6"/>
    <w:rsid w:val="00006CD8"/>
    <w:rsid w:val="00006EF5"/>
    <w:rsid w:val="00007019"/>
    <w:rsid w:val="00007730"/>
    <w:rsid w:val="0000782F"/>
    <w:rsid w:val="00011204"/>
    <w:rsid w:val="000116D5"/>
    <w:rsid w:val="00012B1F"/>
    <w:rsid w:val="0001331B"/>
    <w:rsid w:val="00014366"/>
    <w:rsid w:val="0001766A"/>
    <w:rsid w:val="0001787D"/>
    <w:rsid w:val="00020BCC"/>
    <w:rsid w:val="00020DF0"/>
    <w:rsid w:val="00023DDE"/>
    <w:rsid w:val="00023E66"/>
    <w:rsid w:val="00027BE8"/>
    <w:rsid w:val="00027CA2"/>
    <w:rsid w:val="00030278"/>
    <w:rsid w:val="00030FBC"/>
    <w:rsid w:val="0003234E"/>
    <w:rsid w:val="0003477B"/>
    <w:rsid w:val="00035988"/>
    <w:rsid w:val="00036B52"/>
    <w:rsid w:val="00037129"/>
    <w:rsid w:val="000376F3"/>
    <w:rsid w:val="00041DE1"/>
    <w:rsid w:val="00043923"/>
    <w:rsid w:val="00043FC3"/>
    <w:rsid w:val="0004562A"/>
    <w:rsid w:val="0004726D"/>
    <w:rsid w:val="00047769"/>
    <w:rsid w:val="00047FE5"/>
    <w:rsid w:val="000500F1"/>
    <w:rsid w:val="00051069"/>
    <w:rsid w:val="000516DF"/>
    <w:rsid w:val="00052E79"/>
    <w:rsid w:val="00053DBC"/>
    <w:rsid w:val="00056BAC"/>
    <w:rsid w:val="00056C22"/>
    <w:rsid w:val="000575EA"/>
    <w:rsid w:val="00057EB3"/>
    <w:rsid w:val="0006053B"/>
    <w:rsid w:val="00060F58"/>
    <w:rsid w:val="000628D4"/>
    <w:rsid w:val="000632E1"/>
    <w:rsid w:val="00064A87"/>
    <w:rsid w:val="00065239"/>
    <w:rsid w:val="000661A1"/>
    <w:rsid w:val="00066251"/>
    <w:rsid w:val="0006681E"/>
    <w:rsid w:val="0007038B"/>
    <w:rsid w:val="00070F9A"/>
    <w:rsid w:val="000717F2"/>
    <w:rsid w:val="00072AC2"/>
    <w:rsid w:val="00073411"/>
    <w:rsid w:val="00073D69"/>
    <w:rsid w:val="000743BC"/>
    <w:rsid w:val="00075A9E"/>
    <w:rsid w:val="000761F1"/>
    <w:rsid w:val="00077E19"/>
    <w:rsid w:val="0008042D"/>
    <w:rsid w:val="00081105"/>
    <w:rsid w:val="00082B66"/>
    <w:rsid w:val="000835C9"/>
    <w:rsid w:val="000842DE"/>
    <w:rsid w:val="00084338"/>
    <w:rsid w:val="00085680"/>
    <w:rsid w:val="00086172"/>
    <w:rsid w:val="0008667C"/>
    <w:rsid w:val="000876DC"/>
    <w:rsid w:val="00087E71"/>
    <w:rsid w:val="00090345"/>
    <w:rsid w:val="000904C6"/>
    <w:rsid w:val="00091A16"/>
    <w:rsid w:val="00091B67"/>
    <w:rsid w:val="00092BAE"/>
    <w:rsid w:val="000945EC"/>
    <w:rsid w:val="00094852"/>
    <w:rsid w:val="00095561"/>
    <w:rsid w:val="000968EE"/>
    <w:rsid w:val="00097FF8"/>
    <w:rsid w:val="000A2F37"/>
    <w:rsid w:val="000A4118"/>
    <w:rsid w:val="000A5606"/>
    <w:rsid w:val="000A79C5"/>
    <w:rsid w:val="000B0108"/>
    <w:rsid w:val="000B118B"/>
    <w:rsid w:val="000B1F4F"/>
    <w:rsid w:val="000B315A"/>
    <w:rsid w:val="000B31E9"/>
    <w:rsid w:val="000B3D44"/>
    <w:rsid w:val="000B4D26"/>
    <w:rsid w:val="000B678A"/>
    <w:rsid w:val="000C01B1"/>
    <w:rsid w:val="000C0DF1"/>
    <w:rsid w:val="000C1567"/>
    <w:rsid w:val="000C22F5"/>
    <w:rsid w:val="000C2893"/>
    <w:rsid w:val="000C3BE9"/>
    <w:rsid w:val="000C3C24"/>
    <w:rsid w:val="000C4BCF"/>
    <w:rsid w:val="000C67D9"/>
    <w:rsid w:val="000C6CBB"/>
    <w:rsid w:val="000C76DC"/>
    <w:rsid w:val="000D408C"/>
    <w:rsid w:val="000D40CA"/>
    <w:rsid w:val="000D5961"/>
    <w:rsid w:val="000D5ADF"/>
    <w:rsid w:val="000E01D1"/>
    <w:rsid w:val="000E1799"/>
    <w:rsid w:val="000E1CF9"/>
    <w:rsid w:val="000E2239"/>
    <w:rsid w:val="000E2963"/>
    <w:rsid w:val="000E305D"/>
    <w:rsid w:val="000E3EBF"/>
    <w:rsid w:val="000E41FE"/>
    <w:rsid w:val="000E472C"/>
    <w:rsid w:val="000E55FA"/>
    <w:rsid w:val="000E6EA8"/>
    <w:rsid w:val="000E71F6"/>
    <w:rsid w:val="000E7A17"/>
    <w:rsid w:val="000F00A0"/>
    <w:rsid w:val="000F0162"/>
    <w:rsid w:val="000F02DD"/>
    <w:rsid w:val="000F057F"/>
    <w:rsid w:val="000F0611"/>
    <w:rsid w:val="000F3838"/>
    <w:rsid w:val="000F3888"/>
    <w:rsid w:val="000F5E4C"/>
    <w:rsid w:val="000F70A8"/>
    <w:rsid w:val="00101B56"/>
    <w:rsid w:val="00102A72"/>
    <w:rsid w:val="001034AF"/>
    <w:rsid w:val="00103641"/>
    <w:rsid w:val="001042E1"/>
    <w:rsid w:val="00104E88"/>
    <w:rsid w:val="00105489"/>
    <w:rsid w:val="001057E4"/>
    <w:rsid w:val="00105B7A"/>
    <w:rsid w:val="001111A6"/>
    <w:rsid w:val="00111C23"/>
    <w:rsid w:val="00111D8A"/>
    <w:rsid w:val="00111FB5"/>
    <w:rsid w:val="00112078"/>
    <w:rsid w:val="001124B8"/>
    <w:rsid w:val="001230AE"/>
    <w:rsid w:val="00123C0B"/>
    <w:rsid w:val="00123E90"/>
    <w:rsid w:val="00123F06"/>
    <w:rsid w:val="00124227"/>
    <w:rsid w:val="00124617"/>
    <w:rsid w:val="00125A31"/>
    <w:rsid w:val="00126DFE"/>
    <w:rsid w:val="00126EF2"/>
    <w:rsid w:val="001302A2"/>
    <w:rsid w:val="0013065E"/>
    <w:rsid w:val="0013210F"/>
    <w:rsid w:val="001325B8"/>
    <w:rsid w:val="00132D0E"/>
    <w:rsid w:val="0013323E"/>
    <w:rsid w:val="00134A57"/>
    <w:rsid w:val="00135A31"/>
    <w:rsid w:val="00135F9E"/>
    <w:rsid w:val="001376B5"/>
    <w:rsid w:val="00140121"/>
    <w:rsid w:val="00141856"/>
    <w:rsid w:val="00141BBE"/>
    <w:rsid w:val="00142702"/>
    <w:rsid w:val="00142A20"/>
    <w:rsid w:val="0014303F"/>
    <w:rsid w:val="00143563"/>
    <w:rsid w:val="001444D5"/>
    <w:rsid w:val="00145FDE"/>
    <w:rsid w:val="0014639F"/>
    <w:rsid w:val="00146C74"/>
    <w:rsid w:val="00147430"/>
    <w:rsid w:val="00147544"/>
    <w:rsid w:val="001476D1"/>
    <w:rsid w:val="0015091D"/>
    <w:rsid w:val="001521D0"/>
    <w:rsid w:val="001522AF"/>
    <w:rsid w:val="001524B4"/>
    <w:rsid w:val="00152829"/>
    <w:rsid w:val="0015390F"/>
    <w:rsid w:val="00153E36"/>
    <w:rsid w:val="00153F12"/>
    <w:rsid w:val="00154636"/>
    <w:rsid w:val="001554E3"/>
    <w:rsid w:val="00155E1C"/>
    <w:rsid w:val="001574A7"/>
    <w:rsid w:val="001607BB"/>
    <w:rsid w:val="00162B57"/>
    <w:rsid w:val="00167AC6"/>
    <w:rsid w:val="001709B4"/>
    <w:rsid w:val="001710FF"/>
    <w:rsid w:val="00173310"/>
    <w:rsid w:val="001737A3"/>
    <w:rsid w:val="001754F5"/>
    <w:rsid w:val="0017559A"/>
    <w:rsid w:val="00182177"/>
    <w:rsid w:val="001830CD"/>
    <w:rsid w:val="0018604B"/>
    <w:rsid w:val="001878C4"/>
    <w:rsid w:val="00187BF3"/>
    <w:rsid w:val="0019059C"/>
    <w:rsid w:val="001915EB"/>
    <w:rsid w:val="00191C05"/>
    <w:rsid w:val="00194068"/>
    <w:rsid w:val="001947AB"/>
    <w:rsid w:val="0019519D"/>
    <w:rsid w:val="0019711B"/>
    <w:rsid w:val="00197B22"/>
    <w:rsid w:val="001A0061"/>
    <w:rsid w:val="001A08F8"/>
    <w:rsid w:val="001A0A4F"/>
    <w:rsid w:val="001A14F9"/>
    <w:rsid w:val="001A1E54"/>
    <w:rsid w:val="001A3406"/>
    <w:rsid w:val="001A5333"/>
    <w:rsid w:val="001A71E5"/>
    <w:rsid w:val="001A77D0"/>
    <w:rsid w:val="001A7DF6"/>
    <w:rsid w:val="001B04D0"/>
    <w:rsid w:val="001B0636"/>
    <w:rsid w:val="001B06B2"/>
    <w:rsid w:val="001B1110"/>
    <w:rsid w:val="001B11AC"/>
    <w:rsid w:val="001B3214"/>
    <w:rsid w:val="001B3E93"/>
    <w:rsid w:val="001B59F4"/>
    <w:rsid w:val="001B6209"/>
    <w:rsid w:val="001C2551"/>
    <w:rsid w:val="001C49A1"/>
    <w:rsid w:val="001C4C3E"/>
    <w:rsid w:val="001C683E"/>
    <w:rsid w:val="001C77F8"/>
    <w:rsid w:val="001D0857"/>
    <w:rsid w:val="001D117C"/>
    <w:rsid w:val="001D1865"/>
    <w:rsid w:val="001D2561"/>
    <w:rsid w:val="001D2DD8"/>
    <w:rsid w:val="001D313C"/>
    <w:rsid w:val="001D7010"/>
    <w:rsid w:val="001E0FF5"/>
    <w:rsid w:val="001E1B67"/>
    <w:rsid w:val="001E346E"/>
    <w:rsid w:val="001E41EA"/>
    <w:rsid w:val="001E50C1"/>
    <w:rsid w:val="001F1EBF"/>
    <w:rsid w:val="001F228E"/>
    <w:rsid w:val="001F2ABB"/>
    <w:rsid w:val="001F3971"/>
    <w:rsid w:val="001F4867"/>
    <w:rsid w:val="001F5660"/>
    <w:rsid w:val="001F5BAB"/>
    <w:rsid w:val="001F642E"/>
    <w:rsid w:val="001F7346"/>
    <w:rsid w:val="001F74E8"/>
    <w:rsid w:val="001F7634"/>
    <w:rsid w:val="001F79C9"/>
    <w:rsid w:val="00200A05"/>
    <w:rsid w:val="002016E1"/>
    <w:rsid w:val="00203481"/>
    <w:rsid w:val="0020387B"/>
    <w:rsid w:val="002101D2"/>
    <w:rsid w:val="00210B78"/>
    <w:rsid w:val="00210FDF"/>
    <w:rsid w:val="002144D6"/>
    <w:rsid w:val="0021769C"/>
    <w:rsid w:val="00220F2D"/>
    <w:rsid w:val="00221642"/>
    <w:rsid w:val="00222DD8"/>
    <w:rsid w:val="00222EAE"/>
    <w:rsid w:val="002233B6"/>
    <w:rsid w:val="00224A49"/>
    <w:rsid w:val="0022515E"/>
    <w:rsid w:val="002251CC"/>
    <w:rsid w:val="0022523A"/>
    <w:rsid w:val="00225424"/>
    <w:rsid w:val="00225FAB"/>
    <w:rsid w:val="00227C28"/>
    <w:rsid w:val="00232111"/>
    <w:rsid w:val="002322BF"/>
    <w:rsid w:val="00232454"/>
    <w:rsid w:val="00232F02"/>
    <w:rsid w:val="002337FC"/>
    <w:rsid w:val="002371B7"/>
    <w:rsid w:val="00237C8F"/>
    <w:rsid w:val="00241A6E"/>
    <w:rsid w:val="00242E41"/>
    <w:rsid w:val="002435C5"/>
    <w:rsid w:val="002436C5"/>
    <w:rsid w:val="002440DA"/>
    <w:rsid w:val="00244488"/>
    <w:rsid w:val="0024485B"/>
    <w:rsid w:val="0024494D"/>
    <w:rsid w:val="0024496F"/>
    <w:rsid w:val="002458DA"/>
    <w:rsid w:val="002462C3"/>
    <w:rsid w:val="0024650B"/>
    <w:rsid w:val="00246AC1"/>
    <w:rsid w:val="00246D6D"/>
    <w:rsid w:val="00251917"/>
    <w:rsid w:val="00254439"/>
    <w:rsid w:val="002545D7"/>
    <w:rsid w:val="00255915"/>
    <w:rsid w:val="00256F47"/>
    <w:rsid w:val="00260445"/>
    <w:rsid w:val="00260B88"/>
    <w:rsid w:val="002610B4"/>
    <w:rsid w:val="00262B5E"/>
    <w:rsid w:val="002635E5"/>
    <w:rsid w:val="00264410"/>
    <w:rsid w:val="00265962"/>
    <w:rsid w:val="00265AB0"/>
    <w:rsid w:val="00265B97"/>
    <w:rsid w:val="00265BCA"/>
    <w:rsid w:val="0026610E"/>
    <w:rsid w:val="00266FE4"/>
    <w:rsid w:val="0027019E"/>
    <w:rsid w:val="002704AF"/>
    <w:rsid w:val="00272C63"/>
    <w:rsid w:val="00273626"/>
    <w:rsid w:val="00273C52"/>
    <w:rsid w:val="00274263"/>
    <w:rsid w:val="00274AAC"/>
    <w:rsid w:val="00275DC7"/>
    <w:rsid w:val="00277E74"/>
    <w:rsid w:val="00280E3C"/>
    <w:rsid w:val="00282277"/>
    <w:rsid w:val="002829BD"/>
    <w:rsid w:val="0028408E"/>
    <w:rsid w:val="0028567A"/>
    <w:rsid w:val="00285DEB"/>
    <w:rsid w:val="002860E2"/>
    <w:rsid w:val="00286605"/>
    <w:rsid w:val="00287DA8"/>
    <w:rsid w:val="002903B0"/>
    <w:rsid w:val="00292B3C"/>
    <w:rsid w:val="00293623"/>
    <w:rsid w:val="0029404B"/>
    <w:rsid w:val="00294DE9"/>
    <w:rsid w:val="002959F4"/>
    <w:rsid w:val="0029652D"/>
    <w:rsid w:val="00296B08"/>
    <w:rsid w:val="00297071"/>
    <w:rsid w:val="002A01DD"/>
    <w:rsid w:val="002A04C9"/>
    <w:rsid w:val="002A08FD"/>
    <w:rsid w:val="002A0E0D"/>
    <w:rsid w:val="002A18CC"/>
    <w:rsid w:val="002A200A"/>
    <w:rsid w:val="002A223D"/>
    <w:rsid w:val="002A227B"/>
    <w:rsid w:val="002A250F"/>
    <w:rsid w:val="002A265A"/>
    <w:rsid w:val="002A2F74"/>
    <w:rsid w:val="002A3638"/>
    <w:rsid w:val="002A4E42"/>
    <w:rsid w:val="002A60F9"/>
    <w:rsid w:val="002A701C"/>
    <w:rsid w:val="002A75F0"/>
    <w:rsid w:val="002A771D"/>
    <w:rsid w:val="002A77BB"/>
    <w:rsid w:val="002B0734"/>
    <w:rsid w:val="002B2CE0"/>
    <w:rsid w:val="002B3358"/>
    <w:rsid w:val="002B3A89"/>
    <w:rsid w:val="002B430D"/>
    <w:rsid w:val="002B6168"/>
    <w:rsid w:val="002B68B5"/>
    <w:rsid w:val="002B737C"/>
    <w:rsid w:val="002B7840"/>
    <w:rsid w:val="002B7F45"/>
    <w:rsid w:val="002C04E8"/>
    <w:rsid w:val="002C053C"/>
    <w:rsid w:val="002C1568"/>
    <w:rsid w:val="002C2C73"/>
    <w:rsid w:val="002C314C"/>
    <w:rsid w:val="002C5B39"/>
    <w:rsid w:val="002C6639"/>
    <w:rsid w:val="002C7FA0"/>
    <w:rsid w:val="002D0442"/>
    <w:rsid w:val="002D0B07"/>
    <w:rsid w:val="002D450A"/>
    <w:rsid w:val="002D4DC8"/>
    <w:rsid w:val="002D4E4F"/>
    <w:rsid w:val="002D5BCA"/>
    <w:rsid w:val="002E11AC"/>
    <w:rsid w:val="002E18FD"/>
    <w:rsid w:val="002E20FF"/>
    <w:rsid w:val="002E2C2A"/>
    <w:rsid w:val="002E41D8"/>
    <w:rsid w:val="002E501F"/>
    <w:rsid w:val="002E5044"/>
    <w:rsid w:val="002E50B5"/>
    <w:rsid w:val="002E5ED3"/>
    <w:rsid w:val="002E7F0E"/>
    <w:rsid w:val="002F0060"/>
    <w:rsid w:val="002F1F3D"/>
    <w:rsid w:val="002F2793"/>
    <w:rsid w:val="002F36BA"/>
    <w:rsid w:val="002F37BD"/>
    <w:rsid w:val="002F3D02"/>
    <w:rsid w:val="002F4FE5"/>
    <w:rsid w:val="00301B0A"/>
    <w:rsid w:val="00302242"/>
    <w:rsid w:val="00304274"/>
    <w:rsid w:val="00304316"/>
    <w:rsid w:val="0030478B"/>
    <w:rsid w:val="0030558D"/>
    <w:rsid w:val="00310775"/>
    <w:rsid w:val="0031252D"/>
    <w:rsid w:val="00312889"/>
    <w:rsid w:val="00312C3D"/>
    <w:rsid w:val="00312FF1"/>
    <w:rsid w:val="00317713"/>
    <w:rsid w:val="0032052E"/>
    <w:rsid w:val="003225F2"/>
    <w:rsid w:val="00323202"/>
    <w:rsid w:val="00323BF7"/>
    <w:rsid w:val="00324025"/>
    <w:rsid w:val="00325CB5"/>
    <w:rsid w:val="00325CBD"/>
    <w:rsid w:val="00326D26"/>
    <w:rsid w:val="003272D8"/>
    <w:rsid w:val="003303B1"/>
    <w:rsid w:val="00332118"/>
    <w:rsid w:val="00334EE8"/>
    <w:rsid w:val="00337772"/>
    <w:rsid w:val="00337BA5"/>
    <w:rsid w:val="00340C1F"/>
    <w:rsid w:val="00340E57"/>
    <w:rsid w:val="0034139C"/>
    <w:rsid w:val="00341C0D"/>
    <w:rsid w:val="00342227"/>
    <w:rsid w:val="0034229A"/>
    <w:rsid w:val="003422B6"/>
    <w:rsid w:val="003422F2"/>
    <w:rsid w:val="00342979"/>
    <w:rsid w:val="00342E27"/>
    <w:rsid w:val="00342F25"/>
    <w:rsid w:val="00344EA7"/>
    <w:rsid w:val="003459FA"/>
    <w:rsid w:val="00346628"/>
    <w:rsid w:val="00346A2D"/>
    <w:rsid w:val="00350F17"/>
    <w:rsid w:val="00351A5F"/>
    <w:rsid w:val="00352D07"/>
    <w:rsid w:val="00353248"/>
    <w:rsid w:val="0035352F"/>
    <w:rsid w:val="00354635"/>
    <w:rsid w:val="00355EE2"/>
    <w:rsid w:val="0035736F"/>
    <w:rsid w:val="003577ED"/>
    <w:rsid w:val="00360440"/>
    <w:rsid w:val="0036049A"/>
    <w:rsid w:val="00361995"/>
    <w:rsid w:val="00361DB3"/>
    <w:rsid w:val="0036217A"/>
    <w:rsid w:val="003629D6"/>
    <w:rsid w:val="003636B1"/>
    <w:rsid w:val="00363962"/>
    <w:rsid w:val="00363ADB"/>
    <w:rsid w:val="00364864"/>
    <w:rsid w:val="00365C06"/>
    <w:rsid w:val="003671FE"/>
    <w:rsid w:val="00370E21"/>
    <w:rsid w:val="003711F6"/>
    <w:rsid w:val="003738A1"/>
    <w:rsid w:val="00373EC0"/>
    <w:rsid w:val="00375B28"/>
    <w:rsid w:val="00377753"/>
    <w:rsid w:val="00377BC5"/>
    <w:rsid w:val="00377E59"/>
    <w:rsid w:val="00377F82"/>
    <w:rsid w:val="003802B7"/>
    <w:rsid w:val="00381199"/>
    <w:rsid w:val="003816B1"/>
    <w:rsid w:val="0038191C"/>
    <w:rsid w:val="00381A78"/>
    <w:rsid w:val="00382D44"/>
    <w:rsid w:val="00383111"/>
    <w:rsid w:val="00383E1F"/>
    <w:rsid w:val="0038497F"/>
    <w:rsid w:val="0038564A"/>
    <w:rsid w:val="003857E1"/>
    <w:rsid w:val="003868D1"/>
    <w:rsid w:val="00386EFF"/>
    <w:rsid w:val="00387CA7"/>
    <w:rsid w:val="003929F0"/>
    <w:rsid w:val="0039345D"/>
    <w:rsid w:val="00396272"/>
    <w:rsid w:val="00396504"/>
    <w:rsid w:val="003A133C"/>
    <w:rsid w:val="003A1B81"/>
    <w:rsid w:val="003A3DE4"/>
    <w:rsid w:val="003A3FCB"/>
    <w:rsid w:val="003A4861"/>
    <w:rsid w:val="003A5F51"/>
    <w:rsid w:val="003A6E84"/>
    <w:rsid w:val="003B023C"/>
    <w:rsid w:val="003B1929"/>
    <w:rsid w:val="003B1FD4"/>
    <w:rsid w:val="003B21A7"/>
    <w:rsid w:val="003B2562"/>
    <w:rsid w:val="003B47CB"/>
    <w:rsid w:val="003B68E3"/>
    <w:rsid w:val="003C3A86"/>
    <w:rsid w:val="003C3BD2"/>
    <w:rsid w:val="003C3DA9"/>
    <w:rsid w:val="003C52AD"/>
    <w:rsid w:val="003C649A"/>
    <w:rsid w:val="003C6CAE"/>
    <w:rsid w:val="003D00C4"/>
    <w:rsid w:val="003D0796"/>
    <w:rsid w:val="003D134E"/>
    <w:rsid w:val="003D1A7F"/>
    <w:rsid w:val="003D2CAA"/>
    <w:rsid w:val="003D3EBC"/>
    <w:rsid w:val="003D7EFE"/>
    <w:rsid w:val="003E06FC"/>
    <w:rsid w:val="003E2D2B"/>
    <w:rsid w:val="003E509D"/>
    <w:rsid w:val="003F120F"/>
    <w:rsid w:val="003F3078"/>
    <w:rsid w:val="003F38BF"/>
    <w:rsid w:val="003F3967"/>
    <w:rsid w:val="003F3FC0"/>
    <w:rsid w:val="003F43F1"/>
    <w:rsid w:val="003F5170"/>
    <w:rsid w:val="003F690E"/>
    <w:rsid w:val="003F79AC"/>
    <w:rsid w:val="00400519"/>
    <w:rsid w:val="0040053F"/>
    <w:rsid w:val="0040146C"/>
    <w:rsid w:val="00402976"/>
    <w:rsid w:val="00403374"/>
    <w:rsid w:val="00406E7F"/>
    <w:rsid w:val="00407C88"/>
    <w:rsid w:val="004107F2"/>
    <w:rsid w:val="004109E0"/>
    <w:rsid w:val="00412A0F"/>
    <w:rsid w:val="00412C16"/>
    <w:rsid w:val="0041645C"/>
    <w:rsid w:val="0042077D"/>
    <w:rsid w:val="0042236C"/>
    <w:rsid w:val="00422E8C"/>
    <w:rsid w:val="004251F6"/>
    <w:rsid w:val="00425D26"/>
    <w:rsid w:val="004267F7"/>
    <w:rsid w:val="0042727D"/>
    <w:rsid w:val="00427DEE"/>
    <w:rsid w:val="00430456"/>
    <w:rsid w:val="004305C5"/>
    <w:rsid w:val="004307E6"/>
    <w:rsid w:val="00432AAA"/>
    <w:rsid w:val="00432FA5"/>
    <w:rsid w:val="004342B0"/>
    <w:rsid w:val="00437297"/>
    <w:rsid w:val="004407EA"/>
    <w:rsid w:val="0044094E"/>
    <w:rsid w:val="0044199A"/>
    <w:rsid w:val="00442481"/>
    <w:rsid w:val="00442A06"/>
    <w:rsid w:val="00443081"/>
    <w:rsid w:val="004438E5"/>
    <w:rsid w:val="004450A4"/>
    <w:rsid w:val="0044549D"/>
    <w:rsid w:val="00446610"/>
    <w:rsid w:val="00452DA7"/>
    <w:rsid w:val="00452F14"/>
    <w:rsid w:val="00453279"/>
    <w:rsid w:val="004532A4"/>
    <w:rsid w:val="00453D5A"/>
    <w:rsid w:val="00454A32"/>
    <w:rsid w:val="004559E8"/>
    <w:rsid w:val="00455F2A"/>
    <w:rsid w:val="00456020"/>
    <w:rsid w:val="00456419"/>
    <w:rsid w:val="00456AE1"/>
    <w:rsid w:val="00457092"/>
    <w:rsid w:val="00457146"/>
    <w:rsid w:val="00461C12"/>
    <w:rsid w:val="00462882"/>
    <w:rsid w:val="00462D13"/>
    <w:rsid w:val="00462DB1"/>
    <w:rsid w:val="00462F02"/>
    <w:rsid w:val="00463C6D"/>
    <w:rsid w:val="004641E5"/>
    <w:rsid w:val="0046489D"/>
    <w:rsid w:val="00464AA7"/>
    <w:rsid w:val="00465224"/>
    <w:rsid w:val="00465A66"/>
    <w:rsid w:val="0046643E"/>
    <w:rsid w:val="004667D1"/>
    <w:rsid w:val="004672F2"/>
    <w:rsid w:val="00471B3B"/>
    <w:rsid w:val="004723EB"/>
    <w:rsid w:val="00472603"/>
    <w:rsid w:val="00472EC1"/>
    <w:rsid w:val="00474B16"/>
    <w:rsid w:val="004779C1"/>
    <w:rsid w:val="00477B9D"/>
    <w:rsid w:val="004854EB"/>
    <w:rsid w:val="0048580C"/>
    <w:rsid w:val="00486970"/>
    <w:rsid w:val="00486CA7"/>
    <w:rsid w:val="004871D7"/>
    <w:rsid w:val="00490408"/>
    <w:rsid w:val="004904E8"/>
    <w:rsid w:val="004910D7"/>
    <w:rsid w:val="00494855"/>
    <w:rsid w:val="004955EF"/>
    <w:rsid w:val="004964E8"/>
    <w:rsid w:val="004A0B89"/>
    <w:rsid w:val="004A1775"/>
    <w:rsid w:val="004A21F4"/>
    <w:rsid w:val="004A2B8B"/>
    <w:rsid w:val="004A3996"/>
    <w:rsid w:val="004A3C8D"/>
    <w:rsid w:val="004A61E2"/>
    <w:rsid w:val="004A7101"/>
    <w:rsid w:val="004A7309"/>
    <w:rsid w:val="004A7639"/>
    <w:rsid w:val="004A77B0"/>
    <w:rsid w:val="004A7E51"/>
    <w:rsid w:val="004B1ADF"/>
    <w:rsid w:val="004B1FAD"/>
    <w:rsid w:val="004B292D"/>
    <w:rsid w:val="004B32C9"/>
    <w:rsid w:val="004B34BA"/>
    <w:rsid w:val="004B48C7"/>
    <w:rsid w:val="004B5792"/>
    <w:rsid w:val="004B62D6"/>
    <w:rsid w:val="004B6626"/>
    <w:rsid w:val="004B6ABA"/>
    <w:rsid w:val="004C02CB"/>
    <w:rsid w:val="004C069F"/>
    <w:rsid w:val="004C0F8E"/>
    <w:rsid w:val="004C20FF"/>
    <w:rsid w:val="004C4BBC"/>
    <w:rsid w:val="004C63F9"/>
    <w:rsid w:val="004C7551"/>
    <w:rsid w:val="004D1950"/>
    <w:rsid w:val="004D34C3"/>
    <w:rsid w:val="004D5172"/>
    <w:rsid w:val="004D53EC"/>
    <w:rsid w:val="004D5E54"/>
    <w:rsid w:val="004E01E3"/>
    <w:rsid w:val="004E07B7"/>
    <w:rsid w:val="004E0FDB"/>
    <w:rsid w:val="004E11A2"/>
    <w:rsid w:val="004E1B2D"/>
    <w:rsid w:val="004E226B"/>
    <w:rsid w:val="004E2971"/>
    <w:rsid w:val="004E2EE4"/>
    <w:rsid w:val="004E2FC4"/>
    <w:rsid w:val="004E4380"/>
    <w:rsid w:val="004E44FE"/>
    <w:rsid w:val="004E4D75"/>
    <w:rsid w:val="004E60E5"/>
    <w:rsid w:val="004E72F3"/>
    <w:rsid w:val="004F1F6C"/>
    <w:rsid w:val="004F2F57"/>
    <w:rsid w:val="004F3376"/>
    <w:rsid w:val="004F5F85"/>
    <w:rsid w:val="004F6EE8"/>
    <w:rsid w:val="004F70BD"/>
    <w:rsid w:val="004F79FB"/>
    <w:rsid w:val="00500A4E"/>
    <w:rsid w:val="0050262E"/>
    <w:rsid w:val="00503068"/>
    <w:rsid w:val="00504F06"/>
    <w:rsid w:val="005050E9"/>
    <w:rsid w:val="005054CB"/>
    <w:rsid w:val="0050644A"/>
    <w:rsid w:val="00506A38"/>
    <w:rsid w:val="005111B4"/>
    <w:rsid w:val="00512ACE"/>
    <w:rsid w:val="00513895"/>
    <w:rsid w:val="00514130"/>
    <w:rsid w:val="0051430A"/>
    <w:rsid w:val="005175A0"/>
    <w:rsid w:val="005179F6"/>
    <w:rsid w:val="00517ACB"/>
    <w:rsid w:val="00520028"/>
    <w:rsid w:val="00520A51"/>
    <w:rsid w:val="00522458"/>
    <w:rsid w:val="00522CDC"/>
    <w:rsid w:val="005234CF"/>
    <w:rsid w:val="00523B3E"/>
    <w:rsid w:val="0052488F"/>
    <w:rsid w:val="00524C42"/>
    <w:rsid w:val="005254C6"/>
    <w:rsid w:val="00527EA4"/>
    <w:rsid w:val="00530C23"/>
    <w:rsid w:val="005325CF"/>
    <w:rsid w:val="00536325"/>
    <w:rsid w:val="00536634"/>
    <w:rsid w:val="00537364"/>
    <w:rsid w:val="0053755B"/>
    <w:rsid w:val="00541988"/>
    <w:rsid w:val="0054418C"/>
    <w:rsid w:val="0054433C"/>
    <w:rsid w:val="0054537D"/>
    <w:rsid w:val="005456BD"/>
    <w:rsid w:val="0054633A"/>
    <w:rsid w:val="0054636E"/>
    <w:rsid w:val="005469F4"/>
    <w:rsid w:val="00546DF8"/>
    <w:rsid w:val="00547B3D"/>
    <w:rsid w:val="005501C2"/>
    <w:rsid w:val="00550347"/>
    <w:rsid w:val="00551224"/>
    <w:rsid w:val="00552543"/>
    <w:rsid w:val="00553F0E"/>
    <w:rsid w:val="005568F8"/>
    <w:rsid w:val="00557326"/>
    <w:rsid w:val="00560AD5"/>
    <w:rsid w:val="00561EE6"/>
    <w:rsid w:val="005623D3"/>
    <w:rsid w:val="005627BE"/>
    <w:rsid w:val="005636B1"/>
    <w:rsid w:val="0057103B"/>
    <w:rsid w:val="00571CE5"/>
    <w:rsid w:val="00571FF8"/>
    <w:rsid w:val="00573BD6"/>
    <w:rsid w:val="00574582"/>
    <w:rsid w:val="0057549F"/>
    <w:rsid w:val="00575BF3"/>
    <w:rsid w:val="00577C96"/>
    <w:rsid w:val="005805D6"/>
    <w:rsid w:val="00580CAD"/>
    <w:rsid w:val="00580F72"/>
    <w:rsid w:val="00581385"/>
    <w:rsid w:val="005814A6"/>
    <w:rsid w:val="00581CFD"/>
    <w:rsid w:val="00581F32"/>
    <w:rsid w:val="00582BF6"/>
    <w:rsid w:val="005845D5"/>
    <w:rsid w:val="0058479E"/>
    <w:rsid w:val="00584B32"/>
    <w:rsid w:val="00585A47"/>
    <w:rsid w:val="005862A4"/>
    <w:rsid w:val="00587618"/>
    <w:rsid w:val="00594169"/>
    <w:rsid w:val="00594418"/>
    <w:rsid w:val="00595A90"/>
    <w:rsid w:val="0059794C"/>
    <w:rsid w:val="005A012F"/>
    <w:rsid w:val="005A030A"/>
    <w:rsid w:val="005A06C4"/>
    <w:rsid w:val="005A11CD"/>
    <w:rsid w:val="005A126F"/>
    <w:rsid w:val="005A29E7"/>
    <w:rsid w:val="005A43E4"/>
    <w:rsid w:val="005A4AD0"/>
    <w:rsid w:val="005A545B"/>
    <w:rsid w:val="005A6625"/>
    <w:rsid w:val="005A6819"/>
    <w:rsid w:val="005A6C2D"/>
    <w:rsid w:val="005B0E49"/>
    <w:rsid w:val="005B0EF6"/>
    <w:rsid w:val="005B3523"/>
    <w:rsid w:val="005B3EE2"/>
    <w:rsid w:val="005B42D0"/>
    <w:rsid w:val="005B5B9B"/>
    <w:rsid w:val="005B5F49"/>
    <w:rsid w:val="005B7523"/>
    <w:rsid w:val="005C03B5"/>
    <w:rsid w:val="005C0A0B"/>
    <w:rsid w:val="005C2740"/>
    <w:rsid w:val="005C2AE4"/>
    <w:rsid w:val="005C345E"/>
    <w:rsid w:val="005C3545"/>
    <w:rsid w:val="005C3742"/>
    <w:rsid w:val="005C461E"/>
    <w:rsid w:val="005C65C9"/>
    <w:rsid w:val="005D0320"/>
    <w:rsid w:val="005D2CE9"/>
    <w:rsid w:val="005D355C"/>
    <w:rsid w:val="005D388C"/>
    <w:rsid w:val="005D443F"/>
    <w:rsid w:val="005D456A"/>
    <w:rsid w:val="005D46CB"/>
    <w:rsid w:val="005D4EE7"/>
    <w:rsid w:val="005D539A"/>
    <w:rsid w:val="005D57D2"/>
    <w:rsid w:val="005D5AA0"/>
    <w:rsid w:val="005D5C53"/>
    <w:rsid w:val="005D5E2F"/>
    <w:rsid w:val="005D6121"/>
    <w:rsid w:val="005D6E63"/>
    <w:rsid w:val="005E2620"/>
    <w:rsid w:val="005E26EA"/>
    <w:rsid w:val="005E36D6"/>
    <w:rsid w:val="005E3A06"/>
    <w:rsid w:val="005E439E"/>
    <w:rsid w:val="005E4EB0"/>
    <w:rsid w:val="005E6C7F"/>
    <w:rsid w:val="005E75CA"/>
    <w:rsid w:val="005F0A93"/>
    <w:rsid w:val="005F0F02"/>
    <w:rsid w:val="005F1C84"/>
    <w:rsid w:val="005F29C2"/>
    <w:rsid w:val="005F5AD9"/>
    <w:rsid w:val="005F68E3"/>
    <w:rsid w:val="005F6CE5"/>
    <w:rsid w:val="005F6EC8"/>
    <w:rsid w:val="005F6F49"/>
    <w:rsid w:val="005F713D"/>
    <w:rsid w:val="005F720A"/>
    <w:rsid w:val="005F7ACB"/>
    <w:rsid w:val="005F7E51"/>
    <w:rsid w:val="00600863"/>
    <w:rsid w:val="00600A7F"/>
    <w:rsid w:val="00600F7D"/>
    <w:rsid w:val="0060166C"/>
    <w:rsid w:val="00603577"/>
    <w:rsid w:val="00603E2B"/>
    <w:rsid w:val="00604F83"/>
    <w:rsid w:val="00605BFB"/>
    <w:rsid w:val="00605DA7"/>
    <w:rsid w:val="00607628"/>
    <w:rsid w:val="00610B3E"/>
    <w:rsid w:val="006114C3"/>
    <w:rsid w:val="006126A5"/>
    <w:rsid w:val="00613AF4"/>
    <w:rsid w:val="00614B9C"/>
    <w:rsid w:val="00615BBA"/>
    <w:rsid w:val="00616CBF"/>
    <w:rsid w:val="00623374"/>
    <w:rsid w:val="00623BD9"/>
    <w:rsid w:val="006246C3"/>
    <w:rsid w:val="00624BDA"/>
    <w:rsid w:val="00625A4D"/>
    <w:rsid w:val="00627316"/>
    <w:rsid w:val="00627B98"/>
    <w:rsid w:val="00630DBD"/>
    <w:rsid w:val="00631215"/>
    <w:rsid w:val="00632A2E"/>
    <w:rsid w:val="006335DC"/>
    <w:rsid w:val="00633EA2"/>
    <w:rsid w:val="006348AC"/>
    <w:rsid w:val="00634DDA"/>
    <w:rsid w:val="006356EE"/>
    <w:rsid w:val="0063603A"/>
    <w:rsid w:val="0063698F"/>
    <w:rsid w:val="006369FB"/>
    <w:rsid w:val="00636DF3"/>
    <w:rsid w:val="00637B71"/>
    <w:rsid w:val="006401ED"/>
    <w:rsid w:val="00640605"/>
    <w:rsid w:val="00640A5E"/>
    <w:rsid w:val="00642685"/>
    <w:rsid w:val="0064341F"/>
    <w:rsid w:val="00643C67"/>
    <w:rsid w:val="0064416E"/>
    <w:rsid w:val="00644195"/>
    <w:rsid w:val="00645589"/>
    <w:rsid w:val="00647781"/>
    <w:rsid w:val="00647C50"/>
    <w:rsid w:val="0065075A"/>
    <w:rsid w:val="0065199B"/>
    <w:rsid w:val="00652BCF"/>
    <w:rsid w:val="006537D5"/>
    <w:rsid w:val="00654A67"/>
    <w:rsid w:val="00655198"/>
    <w:rsid w:val="006551C0"/>
    <w:rsid w:val="0065531F"/>
    <w:rsid w:val="0065604D"/>
    <w:rsid w:val="006562BF"/>
    <w:rsid w:val="00656C72"/>
    <w:rsid w:val="00657B02"/>
    <w:rsid w:val="00657CC3"/>
    <w:rsid w:val="006607E2"/>
    <w:rsid w:val="00660A77"/>
    <w:rsid w:val="00661D41"/>
    <w:rsid w:val="00662B89"/>
    <w:rsid w:val="00663107"/>
    <w:rsid w:val="006634EE"/>
    <w:rsid w:val="00663E15"/>
    <w:rsid w:val="00664943"/>
    <w:rsid w:val="006669CA"/>
    <w:rsid w:val="00672AC4"/>
    <w:rsid w:val="0067473D"/>
    <w:rsid w:val="006755A9"/>
    <w:rsid w:val="0067616C"/>
    <w:rsid w:val="00676A38"/>
    <w:rsid w:val="00677871"/>
    <w:rsid w:val="006807FD"/>
    <w:rsid w:val="00680899"/>
    <w:rsid w:val="006811A8"/>
    <w:rsid w:val="00681A87"/>
    <w:rsid w:val="00683F71"/>
    <w:rsid w:val="00685723"/>
    <w:rsid w:val="006857F3"/>
    <w:rsid w:val="006905A0"/>
    <w:rsid w:val="00691345"/>
    <w:rsid w:val="006914B1"/>
    <w:rsid w:val="00692919"/>
    <w:rsid w:val="006930A3"/>
    <w:rsid w:val="006931F1"/>
    <w:rsid w:val="006935B2"/>
    <w:rsid w:val="00696533"/>
    <w:rsid w:val="00696553"/>
    <w:rsid w:val="00697BF3"/>
    <w:rsid w:val="006A0576"/>
    <w:rsid w:val="006A0A6B"/>
    <w:rsid w:val="006A0F4E"/>
    <w:rsid w:val="006A225B"/>
    <w:rsid w:val="006A27E9"/>
    <w:rsid w:val="006A40D4"/>
    <w:rsid w:val="006A6846"/>
    <w:rsid w:val="006A74A8"/>
    <w:rsid w:val="006B3E88"/>
    <w:rsid w:val="006B3ED1"/>
    <w:rsid w:val="006B3FDD"/>
    <w:rsid w:val="006B4DB9"/>
    <w:rsid w:val="006B5874"/>
    <w:rsid w:val="006B6007"/>
    <w:rsid w:val="006B655F"/>
    <w:rsid w:val="006B760B"/>
    <w:rsid w:val="006C100C"/>
    <w:rsid w:val="006C49BF"/>
    <w:rsid w:val="006C5D77"/>
    <w:rsid w:val="006D072E"/>
    <w:rsid w:val="006D0F08"/>
    <w:rsid w:val="006D1564"/>
    <w:rsid w:val="006D5C2A"/>
    <w:rsid w:val="006D6CDF"/>
    <w:rsid w:val="006E008A"/>
    <w:rsid w:val="006E1F51"/>
    <w:rsid w:val="006E2D67"/>
    <w:rsid w:val="006E3018"/>
    <w:rsid w:val="006E64C9"/>
    <w:rsid w:val="006E69F2"/>
    <w:rsid w:val="006E75CE"/>
    <w:rsid w:val="006F1C7E"/>
    <w:rsid w:val="006F21AD"/>
    <w:rsid w:val="006F317F"/>
    <w:rsid w:val="006F34FD"/>
    <w:rsid w:val="006F48AB"/>
    <w:rsid w:val="006F5682"/>
    <w:rsid w:val="006F5A9E"/>
    <w:rsid w:val="006F6466"/>
    <w:rsid w:val="006F6751"/>
    <w:rsid w:val="006F6DE7"/>
    <w:rsid w:val="006F75C4"/>
    <w:rsid w:val="006F7BC4"/>
    <w:rsid w:val="00702205"/>
    <w:rsid w:val="00702C30"/>
    <w:rsid w:val="007037DF"/>
    <w:rsid w:val="00703EA5"/>
    <w:rsid w:val="00704C89"/>
    <w:rsid w:val="00704DCF"/>
    <w:rsid w:val="00704DE1"/>
    <w:rsid w:val="00704E56"/>
    <w:rsid w:val="00705081"/>
    <w:rsid w:val="007054E5"/>
    <w:rsid w:val="00705DD1"/>
    <w:rsid w:val="00706548"/>
    <w:rsid w:val="00706C95"/>
    <w:rsid w:val="007075BD"/>
    <w:rsid w:val="00707CC1"/>
    <w:rsid w:val="007165C2"/>
    <w:rsid w:val="00720691"/>
    <w:rsid w:val="007212E8"/>
    <w:rsid w:val="00721B3F"/>
    <w:rsid w:val="00721FF8"/>
    <w:rsid w:val="007234A4"/>
    <w:rsid w:val="00723D97"/>
    <w:rsid w:val="00726852"/>
    <w:rsid w:val="007269A4"/>
    <w:rsid w:val="0073151F"/>
    <w:rsid w:val="00732488"/>
    <w:rsid w:val="007335E8"/>
    <w:rsid w:val="00733F29"/>
    <w:rsid w:val="00734876"/>
    <w:rsid w:val="007349D7"/>
    <w:rsid w:val="00734D2B"/>
    <w:rsid w:val="007351F7"/>
    <w:rsid w:val="00736A39"/>
    <w:rsid w:val="00736DEE"/>
    <w:rsid w:val="00736FA4"/>
    <w:rsid w:val="00737589"/>
    <w:rsid w:val="00740A04"/>
    <w:rsid w:val="00740EE0"/>
    <w:rsid w:val="00741471"/>
    <w:rsid w:val="00742252"/>
    <w:rsid w:val="007439CD"/>
    <w:rsid w:val="00744220"/>
    <w:rsid w:val="00744C29"/>
    <w:rsid w:val="007459A4"/>
    <w:rsid w:val="0074610E"/>
    <w:rsid w:val="007469F0"/>
    <w:rsid w:val="00747C93"/>
    <w:rsid w:val="007500AB"/>
    <w:rsid w:val="0075094D"/>
    <w:rsid w:val="00750BBC"/>
    <w:rsid w:val="0075106E"/>
    <w:rsid w:val="00752577"/>
    <w:rsid w:val="00752B94"/>
    <w:rsid w:val="00753186"/>
    <w:rsid w:val="00753319"/>
    <w:rsid w:val="00753915"/>
    <w:rsid w:val="00755EDB"/>
    <w:rsid w:val="00761A93"/>
    <w:rsid w:val="007626AE"/>
    <w:rsid w:val="00763892"/>
    <w:rsid w:val="007647CD"/>
    <w:rsid w:val="00764FA2"/>
    <w:rsid w:val="007658F3"/>
    <w:rsid w:val="00766580"/>
    <w:rsid w:val="0076667A"/>
    <w:rsid w:val="00767A01"/>
    <w:rsid w:val="00770DD9"/>
    <w:rsid w:val="0077122B"/>
    <w:rsid w:val="00773889"/>
    <w:rsid w:val="00775433"/>
    <w:rsid w:val="00776153"/>
    <w:rsid w:val="00777068"/>
    <w:rsid w:val="00780140"/>
    <w:rsid w:val="0078092C"/>
    <w:rsid w:val="00781B44"/>
    <w:rsid w:val="00782902"/>
    <w:rsid w:val="00783A2C"/>
    <w:rsid w:val="00784DB6"/>
    <w:rsid w:val="00784DB9"/>
    <w:rsid w:val="0078627C"/>
    <w:rsid w:val="007907ED"/>
    <w:rsid w:val="007916F1"/>
    <w:rsid w:val="00791AB7"/>
    <w:rsid w:val="00792CEE"/>
    <w:rsid w:val="0079302A"/>
    <w:rsid w:val="00795F04"/>
    <w:rsid w:val="00797545"/>
    <w:rsid w:val="0079795B"/>
    <w:rsid w:val="007A1420"/>
    <w:rsid w:val="007A1FB5"/>
    <w:rsid w:val="007A4344"/>
    <w:rsid w:val="007A50C8"/>
    <w:rsid w:val="007A590B"/>
    <w:rsid w:val="007A6B9B"/>
    <w:rsid w:val="007B1178"/>
    <w:rsid w:val="007B3033"/>
    <w:rsid w:val="007B3C40"/>
    <w:rsid w:val="007B45B0"/>
    <w:rsid w:val="007B63A8"/>
    <w:rsid w:val="007B684A"/>
    <w:rsid w:val="007B7312"/>
    <w:rsid w:val="007C1465"/>
    <w:rsid w:val="007C217B"/>
    <w:rsid w:val="007C21D4"/>
    <w:rsid w:val="007C4F8C"/>
    <w:rsid w:val="007C624F"/>
    <w:rsid w:val="007C7217"/>
    <w:rsid w:val="007C75D0"/>
    <w:rsid w:val="007C779E"/>
    <w:rsid w:val="007D08EA"/>
    <w:rsid w:val="007D2D86"/>
    <w:rsid w:val="007D43C3"/>
    <w:rsid w:val="007D4C08"/>
    <w:rsid w:val="007D53EB"/>
    <w:rsid w:val="007D66B5"/>
    <w:rsid w:val="007E10EE"/>
    <w:rsid w:val="007E1432"/>
    <w:rsid w:val="007E2F1F"/>
    <w:rsid w:val="007E3883"/>
    <w:rsid w:val="007E58D7"/>
    <w:rsid w:val="007E590E"/>
    <w:rsid w:val="007E676C"/>
    <w:rsid w:val="007F288F"/>
    <w:rsid w:val="007F32D6"/>
    <w:rsid w:val="007F54E7"/>
    <w:rsid w:val="007F5FFB"/>
    <w:rsid w:val="007F6BB6"/>
    <w:rsid w:val="007F7A29"/>
    <w:rsid w:val="007F7FC3"/>
    <w:rsid w:val="00800B09"/>
    <w:rsid w:val="008011D2"/>
    <w:rsid w:val="00803254"/>
    <w:rsid w:val="00804188"/>
    <w:rsid w:val="00804E64"/>
    <w:rsid w:val="00805CBF"/>
    <w:rsid w:val="008060CF"/>
    <w:rsid w:val="00807800"/>
    <w:rsid w:val="008111C7"/>
    <w:rsid w:val="00811CA2"/>
    <w:rsid w:val="00812898"/>
    <w:rsid w:val="00812D70"/>
    <w:rsid w:val="008137D8"/>
    <w:rsid w:val="00813817"/>
    <w:rsid w:val="00813B0C"/>
    <w:rsid w:val="00813B36"/>
    <w:rsid w:val="0081404A"/>
    <w:rsid w:val="00816441"/>
    <w:rsid w:val="00816966"/>
    <w:rsid w:val="00817965"/>
    <w:rsid w:val="008202A8"/>
    <w:rsid w:val="00821FEA"/>
    <w:rsid w:val="008222D3"/>
    <w:rsid w:val="00823169"/>
    <w:rsid w:val="00823251"/>
    <w:rsid w:val="00823AF9"/>
    <w:rsid w:val="008256BC"/>
    <w:rsid w:val="0082701C"/>
    <w:rsid w:val="00831098"/>
    <w:rsid w:val="00832366"/>
    <w:rsid w:val="00833CFE"/>
    <w:rsid w:val="008353B2"/>
    <w:rsid w:val="00835998"/>
    <w:rsid w:val="00841001"/>
    <w:rsid w:val="008412F8"/>
    <w:rsid w:val="00842403"/>
    <w:rsid w:val="0084280F"/>
    <w:rsid w:val="008437FD"/>
    <w:rsid w:val="00843B4D"/>
    <w:rsid w:val="0084403B"/>
    <w:rsid w:val="00844CD0"/>
    <w:rsid w:val="00846D32"/>
    <w:rsid w:val="00846F82"/>
    <w:rsid w:val="0084712E"/>
    <w:rsid w:val="008504B6"/>
    <w:rsid w:val="00850BFB"/>
    <w:rsid w:val="0085198F"/>
    <w:rsid w:val="00851C83"/>
    <w:rsid w:val="008524F3"/>
    <w:rsid w:val="00852EA2"/>
    <w:rsid w:val="00854937"/>
    <w:rsid w:val="00854BF1"/>
    <w:rsid w:val="00854E92"/>
    <w:rsid w:val="00855C2F"/>
    <w:rsid w:val="00856E5D"/>
    <w:rsid w:val="00857322"/>
    <w:rsid w:val="00857C03"/>
    <w:rsid w:val="00861232"/>
    <w:rsid w:val="00861553"/>
    <w:rsid w:val="008625EF"/>
    <w:rsid w:val="00862C77"/>
    <w:rsid w:val="008631DB"/>
    <w:rsid w:val="008631E0"/>
    <w:rsid w:val="00863231"/>
    <w:rsid w:val="0086337F"/>
    <w:rsid w:val="00865A0D"/>
    <w:rsid w:val="008662B2"/>
    <w:rsid w:val="0087078A"/>
    <w:rsid w:val="008717D8"/>
    <w:rsid w:val="00871B22"/>
    <w:rsid w:val="008744FC"/>
    <w:rsid w:val="0087538E"/>
    <w:rsid w:val="0087767D"/>
    <w:rsid w:val="00881111"/>
    <w:rsid w:val="008832E6"/>
    <w:rsid w:val="008843C2"/>
    <w:rsid w:val="0088473A"/>
    <w:rsid w:val="00887D99"/>
    <w:rsid w:val="0089387D"/>
    <w:rsid w:val="008A1BF7"/>
    <w:rsid w:val="008A2119"/>
    <w:rsid w:val="008B03AD"/>
    <w:rsid w:val="008B26F7"/>
    <w:rsid w:val="008B30BD"/>
    <w:rsid w:val="008B32C2"/>
    <w:rsid w:val="008B3349"/>
    <w:rsid w:val="008B58B5"/>
    <w:rsid w:val="008B5B11"/>
    <w:rsid w:val="008B61EA"/>
    <w:rsid w:val="008B660A"/>
    <w:rsid w:val="008B6644"/>
    <w:rsid w:val="008B7427"/>
    <w:rsid w:val="008C0D8D"/>
    <w:rsid w:val="008C1E96"/>
    <w:rsid w:val="008C2F3E"/>
    <w:rsid w:val="008C4715"/>
    <w:rsid w:val="008C4B05"/>
    <w:rsid w:val="008C5038"/>
    <w:rsid w:val="008C517B"/>
    <w:rsid w:val="008D0939"/>
    <w:rsid w:val="008D0A59"/>
    <w:rsid w:val="008D18E7"/>
    <w:rsid w:val="008D23F4"/>
    <w:rsid w:val="008D2BA2"/>
    <w:rsid w:val="008D3176"/>
    <w:rsid w:val="008D34E5"/>
    <w:rsid w:val="008D44F1"/>
    <w:rsid w:val="008D51A7"/>
    <w:rsid w:val="008D52B9"/>
    <w:rsid w:val="008D5301"/>
    <w:rsid w:val="008D5738"/>
    <w:rsid w:val="008D649A"/>
    <w:rsid w:val="008D69CE"/>
    <w:rsid w:val="008D6B7D"/>
    <w:rsid w:val="008E003A"/>
    <w:rsid w:val="008E1449"/>
    <w:rsid w:val="008E18C3"/>
    <w:rsid w:val="008E3169"/>
    <w:rsid w:val="008E561E"/>
    <w:rsid w:val="008E6D8B"/>
    <w:rsid w:val="008E6DE5"/>
    <w:rsid w:val="008E74B9"/>
    <w:rsid w:val="008F01B9"/>
    <w:rsid w:val="008F03EB"/>
    <w:rsid w:val="008F0478"/>
    <w:rsid w:val="008F32B6"/>
    <w:rsid w:val="008F3EE7"/>
    <w:rsid w:val="008F401C"/>
    <w:rsid w:val="008F525D"/>
    <w:rsid w:val="008F57FD"/>
    <w:rsid w:val="008F66AB"/>
    <w:rsid w:val="008F748D"/>
    <w:rsid w:val="009002FA"/>
    <w:rsid w:val="00903131"/>
    <w:rsid w:val="00904724"/>
    <w:rsid w:val="00905231"/>
    <w:rsid w:val="00905A0B"/>
    <w:rsid w:val="0091115F"/>
    <w:rsid w:val="00911DEE"/>
    <w:rsid w:val="00912024"/>
    <w:rsid w:val="00912E46"/>
    <w:rsid w:val="00915A0C"/>
    <w:rsid w:val="0091683E"/>
    <w:rsid w:val="00920181"/>
    <w:rsid w:val="009203ED"/>
    <w:rsid w:val="00920696"/>
    <w:rsid w:val="00920F5C"/>
    <w:rsid w:val="009220A2"/>
    <w:rsid w:val="00922BA5"/>
    <w:rsid w:val="0092658F"/>
    <w:rsid w:val="009324A5"/>
    <w:rsid w:val="00934EDE"/>
    <w:rsid w:val="009355C2"/>
    <w:rsid w:val="00935D54"/>
    <w:rsid w:val="009360BA"/>
    <w:rsid w:val="009361DF"/>
    <w:rsid w:val="00940228"/>
    <w:rsid w:val="00940DA4"/>
    <w:rsid w:val="009411FB"/>
    <w:rsid w:val="00941D58"/>
    <w:rsid w:val="00941E32"/>
    <w:rsid w:val="00943063"/>
    <w:rsid w:val="009436E7"/>
    <w:rsid w:val="00943A4F"/>
    <w:rsid w:val="009443DB"/>
    <w:rsid w:val="009444CC"/>
    <w:rsid w:val="00945E42"/>
    <w:rsid w:val="009525C5"/>
    <w:rsid w:val="00953A2C"/>
    <w:rsid w:val="009541A4"/>
    <w:rsid w:val="00954AEB"/>
    <w:rsid w:val="009555A9"/>
    <w:rsid w:val="009559E6"/>
    <w:rsid w:val="00956DA4"/>
    <w:rsid w:val="00960BF9"/>
    <w:rsid w:val="00962C53"/>
    <w:rsid w:val="00962D66"/>
    <w:rsid w:val="00963BD7"/>
    <w:rsid w:val="009644B3"/>
    <w:rsid w:val="00964597"/>
    <w:rsid w:val="00964CCF"/>
    <w:rsid w:val="00965431"/>
    <w:rsid w:val="00965A08"/>
    <w:rsid w:val="0096627D"/>
    <w:rsid w:val="00966599"/>
    <w:rsid w:val="00966E07"/>
    <w:rsid w:val="00971751"/>
    <w:rsid w:val="0097194F"/>
    <w:rsid w:val="00972299"/>
    <w:rsid w:val="009754DE"/>
    <w:rsid w:val="0097601E"/>
    <w:rsid w:val="0097652D"/>
    <w:rsid w:val="00976E35"/>
    <w:rsid w:val="00980053"/>
    <w:rsid w:val="00981128"/>
    <w:rsid w:val="00984041"/>
    <w:rsid w:val="00984568"/>
    <w:rsid w:val="00985E98"/>
    <w:rsid w:val="00986965"/>
    <w:rsid w:val="00987372"/>
    <w:rsid w:val="0099040B"/>
    <w:rsid w:val="00991045"/>
    <w:rsid w:val="0099115F"/>
    <w:rsid w:val="009911C1"/>
    <w:rsid w:val="00991ED2"/>
    <w:rsid w:val="00992E3E"/>
    <w:rsid w:val="00993134"/>
    <w:rsid w:val="00993CD1"/>
    <w:rsid w:val="009945E1"/>
    <w:rsid w:val="009946ED"/>
    <w:rsid w:val="00995473"/>
    <w:rsid w:val="00995E3D"/>
    <w:rsid w:val="00995EEB"/>
    <w:rsid w:val="00996F84"/>
    <w:rsid w:val="00997283"/>
    <w:rsid w:val="009A2080"/>
    <w:rsid w:val="009A3090"/>
    <w:rsid w:val="009A30C8"/>
    <w:rsid w:val="009A352B"/>
    <w:rsid w:val="009A3EBE"/>
    <w:rsid w:val="009A4565"/>
    <w:rsid w:val="009A4BD5"/>
    <w:rsid w:val="009A5E62"/>
    <w:rsid w:val="009A65C5"/>
    <w:rsid w:val="009B0454"/>
    <w:rsid w:val="009B1B40"/>
    <w:rsid w:val="009B3749"/>
    <w:rsid w:val="009B3810"/>
    <w:rsid w:val="009B495E"/>
    <w:rsid w:val="009B53A5"/>
    <w:rsid w:val="009B55C7"/>
    <w:rsid w:val="009B652D"/>
    <w:rsid w:val="009B697B"/>
    <w:rsid w:val="009B6F74"/>
    <w:rsid w:val="009C0817"/>
    <w:rsid w:val="009C08A7"/>
    <w:rsid w:val="009C241E"/>
    <w:rsid w:val="009C26BA"/>
    <w:rsid w:val="009C2D40"/>
    <w:rsid w:val="009C6A6E"/>
    <w:rsid w:val="009C6E06"/>
    <w:rsid w:val="009C782E"/>
    <w:rsid w:val="009C7F17"/>
    <w:rsid w:val="009D09D8"/>
    <w:rsid w:val="009D0FBD"/>
    <w:rsid w:val="009D1713"/>
    <w:rsid w:val="009D257D"/>
    <w:rsid w:val="009D49A3"/>
    <w:rsid w:val="009E0746"/>
    <w:rsid w:val="009E0803"/>
    <w:rsid w:val="009E1514"/>
    <w:rsid w:val="009E2079"/>
    <w:rsid w:val="009E358E"/>
    <w:rsid w:val="009E42FE"/>
    <w:rsid w:val="009E430B"/>
    <w:rsid w:val="009E466E"/>
    <w:rsid w:val="009E5364"/>
    <w:rsid w:val="009E609A"/>
    <w:rsid w:val="009E6545"/>
    <w:rsid w:val="009E6AD7"/>
    <w:rsid w:val="009E73CD"/>
    <w:rsid w:val="009F0EBF"/>
    <w:rsid w:val="009F1AE9"/>
    <w:rsid w:val="009F1FC9"/>
    <w:rsid w:val="009F272E"/>
    <w:rsid w:val="009F2BBA"/>
    <w:rsid w:val="009F4099"/>
    <w:rsid w:val="009F4E88"/>
    <w:rsid w:val="00A00F4E"/>
    <w:rsid w:val="00A02729"/>
    <w:rsid w:val="00A02FFB"/>
    <w:rsid w:val="00A041D2"/>
    <w:rsid w:val="00A04215"/>
    <w:rsid w:val="00A04305"/>
    <w:rsid w:val="00A049F8"/>
    <w:rsid w:val="00A059B1"/>
    <w:rsid w:val="00A0769C"/>
    <w:rsid w:val="00A07D52"/>
    <w:rsid w:val="00A07E38"/>
    <w:rsid w:val="00A10438"/>
    <w:rsid w:val="00A107EA"/>
    <w:rsid w:val="00A10B2D"/>
    <w:rsid w:val="00A1196E"/>
    <w:rsid w:val="00A12073"/>
    <w:rsid w:val="00A1309C"/>
    <w:rsid w:val="00A13191"/>
    <w:rsid w:val="00A136DA"/>
    <w:rsid w:val="00A14179"/>
    <w:rsid w:val="00A1498E"/>
    <w:rsid w:val="00A161A8"/>
    <w:rsid w:val="00A17BB4"/>
    <w:rsid w:val="00A22F78"/>
    <w:rsid w:val="00A23AB6"/>
    <w:rsid w:val="00A24410"/>
    <w:rsid w:val="00A2543E"/>
    <w:rsid w:val="00A26799"/>
    <w:rsid w:val="00A27D58"/>
    <w:rsid w:val="00A32114"/>
    <w:rsid w:val="00A3222E"/>
    <w:rsid w:val="00A32736"/>
    <w:rsid w:val="00A3284D"/>
    <w:rsid w:val="00A329DB"/>
    <w:rsid w:val="00A330F0"/>
    <w:rsid w:val="00A333F5"/>
    <w:rsid w:val="00A338D4"/>
    <w:rsid w:val="00A34762"/>
    <w:rsid w:val="00A36E05"/>
    <w:rsid w:val="00A371EA"/>
    <w:rsid w:val="00A375D2"/>
    <w:rsid w:val="00A436ED"/>
    <w:rsid w:val="00A44F7A"/>
    <w:rsid w:val="00A46F3A"/>
    <w:rsid w:val="00A47139"/>
    <w:rsid w:val="00A50EAD"/>
    <w:rsid w:val="00A51B2F"/>
    <w:rsid w:val="00A52C8C"/>
    <w:rsid w:val="00A5356E"/>
    <w:rsid w:val="00A53E29"/>
    <w:rsid w:val="00A53E60"/>
    <w:rsid w:val="00A54834"/>
    <w:rsid w:val="00A54A72"/>
    <w:rsid w:val="00A54D8C"/>
    <w:rsid w:val="00A5635C"/>
    <w:rsid w:val="00A60327"/>
    <w:rsid w:val="00A60C1F"/>
    <w:rsid w:val="00A6260C"/>
    <w:rsid w:val="00A631CF"/>
    <w:rsid w:val="00A63D2A"/>
    <w:rsid w:val="00A6454E"/>
    <w:rsid w:val="00A64883"/>
    <w:rsid w:val="00A64A6E"/>
    <w:rsid w:val="00A652C4"/>
    <w:rsid w:val="00A65D6C"/>
    <w:rsid w:val="00A65FEA"/>
    <w:rsid w:val="00A66D9B"/>
    <w:rsid w:val="00A70CBB"/>
    <w:rsid w:val="00A71BD3"/>
    <w:rsid w:val="00A7266B"/>
    <w:rsid w:val="00A72838"/>
    <w:rsid w:val="00A73F96"/>
    <w:rsid w:val="00A74F7E"/>
    <w:rsid w:val="00A760C7"/>
    <w:rsid w:val="00A76C1F"/>
    <w:rsid w:val="00A8349E"/>
    <w:rsid w:val="00A8371B"/>
    <w:rsid w:val="00A848FF"/>
    <w:rsid w:val="00A84E19"/>
    <w:rsid w:val="00A8507C"/>
    <w:rsid w:val="00A85B42"/>
    <w:rsid w:val="00A86423"/>
    <w:rsid w:val="00A867C4"/>
    <w:rsid w:val="00A91431"/>
    <w:rsid w:val="00A915CE"/>
    <w:rsid w:val="00A91E83"/>
    <w:rsid w:val="00A92140"/>
    <w:rsid w:val="00A9228B"/>
    <w:rsid w:val="00A9312E"/>
    <w:rsid w:val="00A95701"/>
    <w:rsid w:val="00A971DA"/>
    <w:rsid w:val="00A974BD"/>
    <w:rsid w:val="00A97C64"/>
    <w:rsid w:val="00AA0E36"/>
    <w:rsid w:val="00AA139B"/>
    <w:rsid w:val="00AA14DE"/>
    <w:rsid w:val="00AA1627"/>
    <w:rsid w:val="00AA2671"/>
    <w:rsid w:val="00AA460D"/>
    <w:rsid w:val="00AA5065"/>
    <w:rsid w:val="00AA740D"/>
    <w:rsid w:val="00AB1041"/>
    <w:rsid w:val="00AB12F0"/>
    <w:rsid w:val="00AB32EB"/>
    <w:rsid w:val="00AB4A30"/>
    <w:rsid w:val="00AB5D6A"/>
    <w:rsid w:val="00AB6278"/>
    <w:rsid w:val="00AB6A14"/>
    <w:rsid w:val="00AB7FC9"/>
    <w:rsid w:val="00AC00F4"/>
    <w:rsid w:val="00AC15DF"/>
    <w:rsid w:val="00AC1DAD"/>
    <w:rsid w:val="00AC2516"/>
    <w:rsid w:val="00AC302D"/>
    <w:rsid w:val="00AC4D71"/>
    <w:rsid w:val="00AC500E"/>
    <w:rsid w:val="00AC6009"/>
    <w:rsid w:val="00AD0893"/>
    <w:rsid w:val="00AD24CE"/>
    <w:rsid w:val="00AD3A90"/>
    <w:rsid w:val="00AD452A"/>
    <w:rsid w:val="00AD4812"/>
    <w:rsid w:val="00AD49FD"/>
    <w:rsid w:val="00AD6735"/>
    <w:rsid w:val="00AD7816"/>
    <w:rsid w:val="00AE0173"/>
    <w:rsid w:val="00AE0264"/>
    <w:rsid w:val="00AE235B"/>
    <w:rsid w:val="00AE34FB"/>
    <w:rsid w:val="00AE3B01"/>
    <w:rsid w:val="00AE3E7E"/>
    <w:rsid w:val="00AE4349"/>
    <w:rsid w:val="00AE4D01"/>
    <w:rsid w:val="00AE4FA3"/>
    <w:rsid w:val="00AE709F"/>
    <w:rsid w:val="00AE7A77"/>
    <w:rsid w:val="00AE7B63"/>
    <w:rsid w:val="00AF01FB"/>
    <w:rsid w:val="00AF03FC"/>
    <w:rsid w:val="00AF1E7D"/>
    <w:rsid w:val="00AF1EBD"/>
    <w:rsid w:val="00AF23E1"/>
    <w:rsid w:val="00AF2D4B"/>
    <w:rsid w:val="00AF4803"/>
    <w:rsid w:val="00AF5511"/>
    <w:rsid w:val="00AF69FD"/>
    <w:rsid w:val="00AF752A"/>
    <w:rsid w:val="00AF78C8"/>
    <w:rsid w:val="00B0051E"/>
    <w:rsid w:val="00B00865"/>
    <w:rsid w:val="00B00AAB"/>
    <w:rsid w:val="00B016F8"/>
    <w:rsid w:val="00B02EDC"/>
    <w:rsid w:val="00B03CE8"/>
    <w:rsid w:val="00B04809"/>
    <w:rsid w:val="00B0573D"/>
    <w:rsid w:val="00B07B1E"/>
    <w:rsid w:val="00B108F4"/>
    <w:rsid w:val="00B12676"/>
    <w:rsid w:val="00B13043"/>
    <w:rsid w:val="00B133F8"/>
    <w:rsid w:val="00B13B48"/>
    <w:rsid w:val="00B15D25"/>
    <w:rsid w:val="00B16619"/>
    <w:rsid w:val="00B166FC"/>
    <w:rsid w:val="00B16DA9"/>
    <w:rsid w:val="00B174BF"/>
    <w:rsid w:val="00B2072E"/>
    <w:rsid w:val="00B21315"/>
    <w:rsid w:val="00B21580"/>
    <w:rsid w:val="00B22914"/>
    <w:rsid w:val="00B2662F"/>
    <w:rsid w:val="00B27462"/>
    <w:rsid w:val="00B3198A"/>
    <w:rsid w:val="00B31E00"/>
    <w:rsid w:val="00B328E8"/>
    <w:rsid w:val="00B33018"/>
    <w:rsid w:val="00B33033"/>
    <w:rsid w:val="00B344E0"/>
    <w:rsid w:val="00B346D4"/>
    <w:rsid w:val="00B358F7"/>
    <w:rsid w:val="00B36237"/>
    <w:rsid w:val="00B371BD"/>
    <w:rsid w:val="00B37DA9"/>
    <w:rsid w:val="00B402B9"/>
    <w:rsid w:val="00B40444"/>
    <w:rsid w:val="00B42E5B"/>
    <w:rsid w:val="00B432AA"/>
    <w:rsid w:val="00B442C5"/>
    <w:rsid w:val="00B44F4E"/>
    <w:rsid w:val="00B46F97"/>
    <w:rsid w:val="00B4746C"/>
    <w:rsid w:val="00B50284"/>
    <w:rsid w:val="00B50583"/>
    <w:rsid w:val="00B50A1B"/>
    <w:rsid w:val="00B518A7"/>
    <w:rsid w:val="00B52D6E"/>
    <w:rsid w:val="00B532E2"/>
    <w:rsid w:val="00B548EE"/>
    <w:rsid w:val="00B5505F"/>
    <w:rsid w:val="00B563E3"/>
    <w:rsid w:val="00B566A8"/>
    <w:rsid w:val="00B56707"/>
    <w:rsid w:val="00B57366"/>
    <w:rsid w:val="00B6018C"/>
    <w:rsid w:val="00B61430"/>
    <w:rsid w:val="00B61520"/>
    <w:rsid w:val="00B6324F"/>
    <w:rsid w:val="00B6507D"/>
    <w:rsid w:val="00B65AB1"/>
    <w:rsid w:val="00B66D6D"/>
    <w:rsid w:val="00B66DCF"/>
    <w:rsid w:val="00B66E21"/>
    <w:rsid w:val="00B7071E"/>
    <w:rsid w:val="00B7155D"/>
    <w:rsid w:val="00B71D4D"/>
    <w:rsid w:val="00B726BB"/>
    <w:rsid w:val="00B729C6"/>
    <w:rsid w:val="00B72E4A"/>
    <w:rsid w:val="00B74F81"/>
    <w:rsid w:val="00B75018"/>
    <w:rsid w:val="00B757C8"/>
    <w:rsid w:val="00B75F6A"/>
    <w:rsid w:val="00B763AE"/>
    <w:rsid w:val="00B77380"/>
    <w:rsid w:val="00B817A7"/>
    <w:rsid w:val="00B81A32"/>
    <w:rsid w:val="00B828A4"/>
    <w:rsid w:val="00B84AC5"/>
    <w:rsid w:val="00B850ED"/>
    <w:rsid w:val="00B85DE9"/>
    <w:rsid w:val="00B869A8"/>
    <w:rsid w:val="00B91970"/>
    <w:rsid w:val="00B92630"/>
    <w:rsid w:val="00B93D40"/>
    <w:rsid w:val="00B94869"/>
    <w:rsid w:val="00B9495B"/>
    <w:rsid w:val="00B95F75"/>
    <w:rsid w:val="00B964DB"/>
    <w:rsid w:val="00B967F4"/>
    <w:rsid w:val="00B96FDE"/>
    <w:rsid w:val="00BA04BF"/>
    <w:rsid w:val="00BA3315"/>
    <w:rsid w:val="00BA3954"/>
    <w:rsid w:val="00BA454E"/>
    <w:rsid w:val="00BA5819"/>
    <w:rsid w:val="00BA7852"/>
    <w:rsid w:val="00BA7B42"/>
    <w:rsid w:val="00BB17FF"/>
    <w:rsid w:val="00BB1BD6"/>
    <w:rsid w:val="00BB220C"/>
    <w:rsid w:val="00BB2879"/>
    <w:rsid w:val="00BB3475"/>
    <w:rsid w:val="00BB37D7"/>
    <w:rsid w:val="00BB5571"/>
    <w:rsid w:val="00BB6A3C"/>
    <w:rsid w:val="00BC0864"/>
    <w:rsid w:val="00BC234F"/>
    <w:rsid w:val="00BC2635"/>
    <w:rsid w:val="00BC6DAE"/>
    <w:rsid w:val="00BC78A7"/>
    <w:rsid w:val="00BD154E"/>
    <w:rsid w:val="00BD4ECE"/>
    <w:rsid w:val="00BD5671"/>
    <w:rsid w:val="00BD590E"/>
    <w:rsid w:val="00BD6532"/>
    <w:rsid w:val="00BD6578"/>
    <w:rsid w:val="00BD7488"/>
    <w:rsid w:val="00BE13F5"/>
    <w:rsid w:val="00BE4917"/>
    <w:rsid w:val="00BE6CCB"/>
    <w:rsid w:val="00BE7322"/>
    <w:rsid w:val="00BE7A6A"/>
    <w:rsid w:val="00BF063F"/>
    <w:rsid w:val="00BF0C3F"/>
    <w:rsid w:val="00BF2947"/>
    <w:rsid w:val="00BF3EBA"/>
    <w:rsid w:val="00BF5200"/>
    <w:rsid w:val="00BF61F7"/>
    <w:rsid w:val="00BF7C9D"/>
    <w:rsid w:val="00C015D9"/>
    <w:rsid w:val="00C026CE"/>
    <w:rsid w:val="00C039BA"/>
    <w:rsid w:val="00C04665"/>
    <w:rsid w:val="00C04CEE"/>
    <w:rsid w:val="00C05397"/>
    <w:rsid w:val="00C058F1"/>
    <w:rsid w:val="00C05B07"/>
    <w:rsid w:val="00C05EB7"/>
    <w:rsid w:val="00C06AC8"/>
    <w:rsid w:val="00C06C8F"/>
    <w:rsid w:val="00C073C9"/>
    <w:rsid w:val="00C07801"/>
    <w:rsid w:val="00C10307"/>
    <w:rsid w:val="00C10D81"/>
    <w:rsid w:val="00C143A4"/>
    <w:rsid w:val="00C14F1E"/>
    <w:rsid w:val="00C1514E"/>
    <w:rsid w:val="00C15377"/>
    <w:rsid w:val="00C1730B"/>
    <w:rsid w:val="00C17C25"/>
    <w:rsid w:val="00C2011C"/>
    <w:rsid w:val="00C20B6E"/>
    <w:rsid w:val="00C21BEF"/>
    <w:rsid w:val="00C22733"/>
    <w:rsid w:val="00C2350F"/>
    <w:rsid w:val="00C23CF8"/>
    <w:rsid w:val="00C23EA0"/>
    <w:rsid w:val="00C23EE6"/>
    <w:rsid w:val="00C2415D"/>
    <w:rsid w:val="00C24E81"/>
    <w:rsid w:val="00C26409"/>
    <w:rsid w:val="00C278B9"/>
    <w:rsid w:val="00C30059"/>
    <w:rsid w:val="00C303B0"/>
    <w:rsid w:val="00C32B1F"/>
    <w:rsid w:val="00C3378E"/>
    <w:rsid w:val="00C34AC6"/>
    <w:rsid w:val="00C34BCE"/>
    <w:rsid w:val="00C352C2"/>
    <w:rsid w:val="00C35777"/>
    <w:rsid w:val="00C36BBE"/>
    <w:rsid w:val="00C370F5"/>
    <w:rsid w:val="00C3726E"/>
    <w:rsid w:val="00C377C0"/>
    <w:rsid w:val="00C4067B"/>
    <w:rsid w:val="00C424DF"/>
    <w:rsid w:val="00C42F58"/>
    <w:rsid w:val="00C43BA5"/>
    <w:rsid w:val="00C43D39"/>
    <w:rsid w:val="00C43F8F"/>
    <w:rsid w:val="00C440D0"/>
    <w:rsid w:val="00C44B87"/>
    <w:rsid w:val="00C52B3F"/>
    <w:rsid w:val="00C546ED"/>
    <w:rsid w:val="00C5485F"/>
    <w:rsid w:val="00C5501B"/>
    <w:rsid w:val="00C55095"/>
    <w:rsid w:val="00C55372"/>
    <w:rsid w:val="00C56EA4"/>
    <w:rsid w:val="00C60865"/>
    <w:rsid w:val="00C610F4"/>
    <w:rsid w:val="00C61544"/>
    <w:rsid w:val="00C61AC9"/>
    <w:rsid w:val="00C63185"/>
    <w:rsid w:val="00C635DD"/>
    <w:rsid w:val="00C64ACE"/>
    <w:rsid w:val="00C65544"/>
    <w:rsid w:val="00C660F1"/>
    <w:rsid w:val="00C663EF"/>
    <w:rsid w:val="00C67430"/>
    <w:rsid w:val="00C724B4"/>
    <w:rsid w:val="00C72BBF"/>
    <w:rsid w:val="00C7346B"/>
    <w:rsid w:val="00C739BB"/>
    <w:rsid w:val="00C73CFE"/>
    <w:rsid w:val="00C73F4C"/>
    <w:rsid w:val="00C7492B"/>
    <w:rsid w:val="00C75897"/>
    <w:rsid w:val="00C80CE7"/>
    <w:rsid w:val="00C8136C"/>
    <w:rsid w:val="00C8200A"/>
    <w:rsid w:val="00C82CDB"/>
    <w:rsid w:val="00C8377C"/>
    <w:rsid w:val="00C83F16"/>
    <w:rsid w:val="00C8416D"/>
    <w:rsid w:val="00C84AAD"/>
    <w:rsid w:val="00C8508D"/>
    <w:rsid w:val="00C874A3"/>
    <w:rsid w:val="00C9075B"/>
    <w:rsid w:val="00C917B3"/>
    <w:rsid w:val="00C91987"/>
    <w:rsid w:val="00C91BF2"/>
    <w:rsid w:val="00C933B7"/>
    <w:rsid w:val="00C93582"/>
    <w:rsid w:val="00C954C2"/>
    <w:rsid w:val="00C958EC"/>
    <w:rsid w:val="00C95C49"/>
    <w:rsid w:val="00C96ED3"/>
    <w:rsid w:val="00C971AF"/>
    <w:rsid w:val="00C972D3"/>
    <w:rsid w:val="00C97C99"/>
    <w:rsid w:val="00CA0743"/>
    <w:rsid w:val="00CA2704"/>
    <w:rsid w:val="00CA2C7F"/>
    <w:rsid w:val="00CA2D71"/>
    <w:rsid w:val="00CA2EBA"/>
    <w:rsid w:val="00CA33C0"/>
    <w:rsid w:val="00CA39B2"/>
    <w:rsid w:val="00CA5263"/>
    <w:rsid w:val="00CA5F1A"/>
    <w:rsid w:val="00CA6241"/>
    <w:rsid w:val="00CB364D"/>
    <w:rsid w:val="00CB3E99"/>
    <w:rsid w:val="00CB4A0E"/>
    <w:rsid w:val="00CB54DF"/>
    <w:rsid w:val="00CB72A9"/>
    <w:rsid w:val="00CC12A8"/>
    <w:rsid w:val="00CC2287"/>
    <w:rsid w:val="00CC2FD2"/>
    <w:rsid w:val="00CC32B9"/>
    <w:rsid w:val="00CC42F0"/>
    <w:rsid w:val="00CC7019"/>
    <w:rsid w:val="00CD010B"/>
    <w:rsid w:val="00CD0AAE"/>
    <w:rsid w:val="00CD0F4A"/>
    <w:rsid w:val="00CD299E"/>
    <w:rsid w:val="00CD31F2"/>
    <w:rsid w:val="00CD387D"/>
    <w:rsid w:val="00CD3CE2"/>
    <w:rsid w:val="00CD62EE"/>
    <w:rsid w:val="00CD7D64"/>
    <w:rsid w:val="00CE05D5"/>
    <w:rsid w:val="00CE08EC"/>
    <w:rsid w:val="00CE10A7"/>
    <w:rsid w:val="00CE1F82"/>
    <w:rsid w:val="00CE31DD"/>
    <w:rsid w:val="00CE320D"/>
    <w:rsid w:val="00CE67CB"/>
    <w:rsid w:val="00CE6ED9"/>
    <w:rsid w:val="00CF006E"/>
    <w:rsid w:val="00CF0326"/>
    <w:rsid w:val="00CF0523"/>
    <w:rsid w:val="00CF0EAF"/>
    <w:rsid w:val="00CF315E"/>
    <w:rsid w:val="00CF4A5A"/>
    <w:rsid w:val="00CF5ED3"/>
    <w:rsid w:val="00CF6A96"/>
    <w:rsid w:val="00CF7412"/>
    <w:rsid w:val="00D01AE0"/>
    <w:rsid w:val="00D0200B"/>
    <w:rsid w:val="00D0215D"/>
    <w:rsid w:val="00D0260A"/>
    <w:rsid w:val="00D03791"/>
    <w:rsid w:val="00D04FC4"/>
    <w:rsid w:val="00D0533C"/>
    <w:rsid w:val="00D05D3D"/>
    <w:rsid w:val="00D06F58"/>
    <w:rsid w:val="00D078DA"/>
    <w:rsid w:val="00D079B8"/>
    <w:rsid w:val="00D111F8"/>
    <w:rsid w:val="00D112B4"/>
    <w:rsid w:val="00D13B98"/>
    <w:rsid w:val="00D14527"/>
    <w:rsid w:val="00D15E81"/>
    <w:rsid w:val="00D16E31"/>
    <w:rsid w:val="00D16EF1"/>
    <w:rsid w:val="00D20088"/>
    <w:rsid w:val="00D22DDE"/>
    <w:rsid w:val="00D24878"/>
    <w:rsid w:val="00D24CA3"/>
    <w:rsid w:val="00D268F8"/>
    <w:rsid w:val="00D26C0B"/>
    <w:rsid w:val="00D31560"/>
    <w:rsid w:val="00D32FC5"/>
    <w:rsid w:val="00D34BFF"/>
    <w:rsid w:val="00D35C28"/>
    <w:rsid w:val="00D366A0"/>
    <w:rsid w:val="00D3690B"/>
    <w:rsid w:val="00D36A99"/>
    <w:rsid w:val="00D36D04"/>
    <w:rsid w:val="00D376B2"/>
    <w:rsid w:val="00D37D3C"/>
    <w:rsid w:val="00D37D67"/>
    <w:rsid w:val="00D4060C"/>
    <w:rsid w:val="00D423EA"/>
    <w:rsid w:val="00D4293D"/>
    <w:rsid w:val="00D433FC"/>
    <w:rsid w:val="00D43BA3"/>
    <w:rsid w:val="00D43DAC"/>
    <w:rsid w:val="00D44068"/>
    <w:rsid w:val="00D44AA9"/>
    <w:rsid w:val="00D4703E"/>
    <w:rsid w:val="00D4708F"/>
    <w:rsid w:val="00D47A58"/>
    <w:rsid w:val="00D47C63"/>
    <w:rsid w:val="00D501C7"/>
    <w:rsid w:val="00D50256"/>
    <w:rsid w:val="00D506E6"/>
    <w:rsid w:val="00D519D3"/>
    <w:rsid w:val="00D531FB"/>
    <w:rsid w:val="00D53CE1"/>
    <w:rsid w:val="00D547EA"/>
    <w:rsid w:val="00D563AA"/>
    <w:rsid w:val="00D565C9"/>
    <w:rsid w:val="00D56740"/>
    <w:rsid w:val="00D56955"/>
    <w:rsid w:val="00D570BE"/>
    <w:rsid w:val="00D618B8"/>
    <w:rsid w:val="00D6394E"/>
    <w:rsid w:val="00D640BD"/>
    <w:rsid w:val="00D65DB9"/>
    <w:rsid w:val="00D65F46"/>
    <w:rsid w:val="00D6676C"/>
    <w:rsid w:val="00D67FD1"/>
    <w:rsid w:val="00D70672"/>
    <w:rsid w:val="00D70F84"/>
    <w:rsid w:val="00D72958"/>
    <w:rsid w:val="00D72F04"/>
    <w:rsid w:val="00D73443"/>
    <w:rsid w:val="00D747D7"/>
    <w:rsid w:val="00D75A50"/>
    <w:rsid w:val="00D75E9E"/>
    <w:rsid w:val="00D80549"/>
    <w:rsid w:val="00D80674"/>
    <w:rsid w:val="00D841D0"/>
    <w:rsid w:val="00D8471F"/>
    <w:rsid w:val="00D85ECC"/>
    <w:rsid w:val="00D8748F"/>
    <w:rsid w:val="00D9048D"/>
    <w:rsid w:val="00D9124A"/>
    <w:rsid w:val="00D926F4"/>
    <w:rsid w:val="00D94148"/>
    <w:rsid w:val="00D94E0F"/>
    <w:rsid w:val="00D95AEC"/>
    <w:rsid w:val="00D96968"/>
    <w:rsid w:val="00D973D3"/>
    <w:rsid w:val="00D97FA5"/>
    <w:rsid w:val="00DA1614"/>
    <w:rsid w:val="00DA2EF9"/>
    <w:rsid w:val="00DA3408"/>
    <w:rsid w:val="00DA4139"/>
    <w:rsid w:val="00DA61B4"/>
    <w:rsid w:val="00DA75D8"/>
    <w:rsid w:val="00DB1FB4"/>
    <w:rsid w:val="00DB203C"/>
    <w:rsid w:val="00DB2F2F"/>
    <w:rsid w:val="00DB3B7F"/>
    <w:rsid w:val="00DB3BCB"/>
    <w:rsid w:val="00DB3E2B"/>
    <w:rsid w:val="00DB48A9"/>
    <w:rsid w:val="00DB526C"/>
    <w:rsid w:val="00DB5685"/>
    <w:rsid w:val="00DC0B99"/>
    <w:rsid w:val="00DC166E"/>
    <w:rsid w:val="00DC19F1"/>
    <w:rsid w:val="00DC2DAE"/>
    <w:rsid w:val="00DC3394"/>
    <w:rsid w:val="00DC41D4"/>
    <w:rsid w:val="00DC48D6"/>
    <w:rsid w:val="00DC58C6"/>
    <w:rsid w:val="00DC5F7B"/>
    <w:rsid w:val="00DC6425"/>
    <w:rsid w:val="00DC6FEC"/>
    <w:rsid w:val="00DC70D2"/>
    <w:rsid w:val="00DD333A"/>
    <w:rsid w:val="00DD4BAA"/>
    <w:rsid w:val="00DD4E1C"/>
    <w:rsid w:val="00DD51D3"/>
    <w:rsid w:val="00DD746B"/>
    <w:rsid w:val="00DE0EE6"/>
    <w:rsid w:val="00DE16B5"/>
    <w:rsid w:val="00DE1D05"/>
    <w:rsid w:val="00DE3F29"/>
    <w:rsid w:val="00DE4824"/>
    <w:rsid w:val="00DE5888"/>
    <w:rsid w:val="00DE618C"/>
    <w:rsid w:val="00DE6EB1"/>
    <w:rsid w:val="00DE7D6E"/>
    <w:rsid w:val="00DF0487"/>
    <w:rsid w:val="00DF04B3"/>
    <w:rsid w:val="00DF3B02"/>
    <w:rsid w:val="00DF41BF"/>
    <w:rsid w:val="00DF5037"/>
    <w:rsid w:val="00DF5568"/>
    <w:rsid w:val="00DF5ECE"/>
    <w:rsid w:val="00DF65C0"/>
    <w:rsid w:val="00DF69BB"/>
    <w:rsid w:val="00DF71E2"/>
    <w:rsid w:val="00DF76E9"/>
    <w:rsid w:val="00DF7A4D"/>
    <w:rsid w:val="00E04CEA"/>
    <w:rsid w:val="00E05D20"/>
    <w:rsid w:val="00E07307"/>
    <w:rsid w:val="00E1118C"/>
    <w:rsid w:val="00E1152E"/>
    <w:rsid w:val="00E1262D"/>
    <w:rsid w:val="00E12E67"/>
    <w:rsid w:val="00E14773"/>
    <w:rsid w:val="00E15FAF"/>
    <w:rsid w:val="00E17E6F"/>
    <w:rsid w:val="00E20E4E"/>
    <w:rsid w:val="00E22376"/>
    <w:rsid w:val="00E23537"/>
    <w:rsid w:val="00E24D47"/>
    <w:rsid w:val="00E270F5"/>
    <w:rsid w:val="00E3080F"/>
    <w:rsid w:val="00E3195A"/>
    <w:rsid w:val="00E31C9D"/>
    <w:rsid w:val="00E32D1E"/>
    <w:rsid w:val="00E32E7D"/>
    <w:rsid w:val="00E333B0"/>
    <w:rsid w:val="00E33490"/>
    <w:rsid w:val="00E33570"/>
    <w:rsid w:val="00E3399E"/>
    <w:rsid w:val="00E34068"/>
    <w:rsid w:val="00E35F5B"/>
    <w:rsid w:val="00E36F04"/>
    <w:rsid w:val="00E37B3E"/>
    <w:rsid w:val="00E42026"/>
    <w:rsid w:val="00E4360E"/>
    <w:rsid w:val="00E4510A"/>
    <w:rsid w:val="00E45DA6"/>
    <w:rsid w:val="00E45F1F"/>
    <w:rsid w:val="00E4655D"/>
    <w:rsid w:val="00E4660A"/>
    <w:rsid w:val="00E46DAA"/>
    <w:rsid w:val="00E471A0"/>
    <w:rsid w:val="00E50274"/>
    <w:rsid w:val="00E5036E"/>
    <w:rsid w:val="00E50B72"/>
    <w:rsid w:val="00E51330"/>
    <w:rsid w:val="00E51B5E"/>
    <w:rsid w:val="00E52142"/>
    <w:rsid w:val="00E53948"/>
    <w:rsid w:val="00E53C6F"/>
    <w:rsid w:val="00E54BC2"/>
    <w:rsid w:val="00E55AA1"/>
    <w:rsid w:val="00E5647C"/>
    <w:rsid w:val="00E56716"/>
    <w:rsid w:val="00E5714D"/>
    <w:rsid w:val="00E601C5"/>
    <w:rsid w:val="00E604BB"/>
    <w:rsid w:val="00E615CF"/>
    <w:rsid w:val="00E633BB"/>
    <w:rsid w:val="00E63E6F"/>
    <w:rsid w:val="00E66405"/>
    <w:rsid w:val="00E67BD4"/>
    <w:rsid w:val="00E7069D"/>
    <w:rsid w:val="00E7094F"/>
    <w:rsid w:val="00E70CD7"/>
    <w:rsid w:val="00E70F4C"/>
    <w:rsid w:val="00E7145C"/>
    <w:rsid w:val="00E71E78"/>
    <w:rsid w:val="00E73528"/>
    <w:rsid w:val="00E73DCB"/>
    <w:rsid w:val="00E758FA"/>
    <w:rsid w:val="00E775F6"/>
    <w:rsid w:val="00E81E35"/>
    <w:rsid w:val="00E8237F"/>
    <w:rsid w:val="00E83060"/>
    <w:rsid w:val="00E83849"/>
    <w:rsid w:val="00E83866"/>
    <w:rsid w:val="00E85839"/>
    <w:rsid w:val="00E85E26"/>
    <w:rsid w:val="00E8653A"/>
    <w:rsid w:val="00E869D8"/>
    <w:rsid w:val="00E875AF"/>
    <w:rsid w:val="00E879A9"/>
    <w:rsid w:val="00E87D53"/>
    <w:rsid w:val="00E90B35"/>
    <w:rsid w:val="00E96567"/>
    <w:rsid w:val="00EA13FD"/>
    <w:rsid w:val="00EA1D47"/>
    <w:rsid w:val="00EA2CF1"/>
    <w:rsid w:val="00EA396B"/>
    <w:rsid w:val="00EA3BA7"/>
    <w:rsid w:val="00EA4154"/>
    <w:rsid w:val="00EA49EB"/>
    <w:rsid w:val="00EA53AE"/>
    <w:rsid w:val="00EA5E95"/>
    <w:rsid w:val="00EA638E"/>
    <w:rsid w:val="00EA6E15"/>
    <w:rsid w:val="00EA73F5"/>
    <w:rsid w:val="00EA7564"/>
    <w:rsid w:val="00EB202A"/>
    <w:rsid w:val="00EB286D"/>
    <w:rsid w:val="00EB2F3B"/>
    <w:rsid w:val="00EB36D4"/>
    <w:rsid w:val="00EB4E0D"/>
    <w:rsid w:val="00EB580B"/>
    <w:rsid w:val="00EB5FE6"/>
    <w:rsid w:val="00EB69CE"/>
    <w:rsid w:val="00EB7108"/>
    <w:rsid w:val="00EC1649"/>
    <w:rsid w:val="00EC1763"/>
    <w:rsid w:val="00EC220B"/>
    <w:rsid w:val="00EC2C92"/>
    <w:rsid w:val="00EC4138"/>
    <w:rsid w:val="00EC5050"/>
    <w:rsid w:val="00EC5ADA"/>
    <w:rsid w:val="00EC5B7C"/>
    <w:rsid w:val="00EC67BD"/>
    <w:rsid w:val="00EC75FE"/>
    <w:rsid w:val="00ED0CE1"/>
    <w:rsid w:val="00ED0E00"/>
    <w:rsid w:val="00ED1636"/>
    <w:rsid w:val="00ED16F4"/>
    <w:rsid w:val="00ED174B"/>
    <w:rsid w:val="00ED1C84"/>
    <w:rsid w:val="00ED25A7"/>
    <w:rsid w:val="00ED2776"/>
    <w:rsid w:val="00ED2CA9"/>
    <w:rsid w:val="00ED5625"/>
    <w:rsid w:val="00ED5C39"/>
    <w:rsid w:val="00ED6260"/>
    <w:rsid w:val="00ED7AA9"/>
    <w:rsid w:val="00EE32DD"/>
    <w:rsid w:val="00EE58E5"/>
    <w:rsid w:val="00EE6C65"/>
    <w:rsid w:val="00EE7FCB"/>
    <w:rsid w:val="00EF05FB"/>
    <w:rsid w:val="00EF3B7D"/>
    <w:rsid w:val="00EF4013"/>
    <w:rsid w:val="00EF64A7"/>
    <w:rsid w:val="00EF66B1"/>
    <w:rsid w:val="00F00173"/>
    <w:rsid w:val="00F02154"/>
    <w:rsid w:val="00F058EA"/>
    <w:rsid w:val="00F06BCA"/>
    <w:rsid w:val="00F07698"/>
    <w:rsid w:val="00F07A68"/>
    <w:rsid w:val="00F119C6"/>
    <w:rsid w:val="00F11D2D"/>
    <w:rsid w:val="00F1235E"/>
    <w:rsid w:val="00F1282F"/>
    <w:rsid w:val="00F13980"/>
    <w:rsid w:val="00F144A5"/>
    <w:rsid w:val="00F148B2"/>
    <w:rsid w:val="00F15484"/>
    <w:rsid w:val="00F15600"/>
    <w:rsid w:val="00F15717"/>
    <w:rsid w:val="00F16A4D"/>
    <w:rsid w:val="00F17203"/>
    <w:rsid w:val="00F20B23"/>
    <w:rsid w:val="00F2255D"/>
    <w:rsid w:val="00F22B36"/>
    <w:rsid w:val="00F22C8E"/>
    <w:rsid w:val="00F235E5"/>
    <w:rsid w:val="00F26094"/>
    <w:rsid w:val="00F26790"/>
    <w:rsid w:val="00F26A97"/>
    <w:rsid w:val="00F275FB"/>
    <w:rsid w:val="00F3050E"/>
    <w:rsid w:val="00F30DDD"/>
    <w:rsid w:val="00F3162D"/>
    <w:rsid w:val="00F321F5"/>
    <w:rsid w:val="00F32F06"/>
    <w:rsid w:val="00F360F9"/>
    <w:rsid w:val="00F3688A"/>
    <w:rsid w:val="00F3740F"/>
    <w:rsid w:val="00F37A06"/>
    <w:rsid w:val="00F41D08"/>
    <w:rsid w:val="00F42E07"/>
    <w:rsid w:val="00F44C19"/>
    <w:rsid w:val="00F468D7"/>
    <w:rsid w:val="00F504BA"/>
    <w:rsid w:val="00F50B53"/>
    <w:rsid w:val="00F55FAA"/>
    <w:rsid w:val="00F57CC5"/>
    <w:rsid w:val="00F61C41"/>
    <w:rsid w:val="00F61C59"/>
    <w:rsid w:val="00F64C11"/>
    <w:rsid w:val="00F70233"/>
    <w:rsid w:val="00F7025C"/>
    <w:rsid w:val="00F7153A"/>
    <w:rsid w:val="00F80180"/>
    <w:rsid w:val="00F81C66"/>
    <w:rsid w:val="00F8236C"/>
    <w:rsid w:val="00F84211"/>
    <w:rsid w:val="00F8515D"/>
    <w:rsid w:val="00F85AD2"/>
    <w:rsid w:val="00F90B4C"/>
    <w:rsid w:val="00F9171F"/>
    <w:rsid w:val="00F918CB"/>
    <w:rsid w:val="00F927D8"/>
    <w:rsid w:val="00F92A2E"/>
    <w:rsid w:val="00F93301"/>
    <w:rsid w:val="00F93320"/>
    <w:rsid w:val="00F967E4"/>
    <w:rsid w:val="00F9786B"/>
    <w:rsid w:val="00FA2D4C"/>
    <w:rsid w:val="00FA368D"/>
    <w:rsid w:val="00FA469E"/>
    <w:rsid w:val="00FA4AD8"/>
    <w:rsid w:val="00FA762E"/>
    <w:rsid w:val="00FA7A3A"/>
    <w:rsid w:val="00FA7F37"/>
    <w:rsid w:val="00FB3C08"/>
    <w:rsid w:val="00FB3FA1"/>
    <w:rsid w:val="00FB45CF"/>
    <w:rsid w:val="00FB462D"/>
    <w:rsid w:val="00FB4D03"/>
    <w:rsid w:val="00FB5676"/>
    <w:rsid w:val="00FB571F"/>
    <w:rsid w:val="00FB5822"/>
    <w:rsid w:val="00FB76EE"/>
    <w:rsid w:val="00FB78D5"/>
    <w:rsid w:val="00FB7964"/>
    <w:rsid w:val="00FC0E94"/>
    <w:rsid w:val="00FC2907"/>
    <w:rsid w:val="00FC31B3"/>
    <w:rsid w:val="00FC32B3"/>
    <w:rsid w:val="00FC37FE"/>
    <w:rsid w:val="00FC45DD"/>
    <w:rsid w:val="00FC494F"/>
    <w:rsid w:val="00FC53D1"/>
    <w:rsid w:val="00FC5782"/>
    <w:rsid w:val="00FC5810"/>
    <w:rsid w:val="00FC6B23"/>
    <w:rsid w:val="00FC6E40"/>
    <w:rsid w:val="00FD034C"/>
    <w:rsid w:val="00FD08C0"/>
    <w:rsid w:val="00FD25CF"/>
    <w:rsid w:val="00FD5FC0"/>
    <w:rsid w:val="00FD7493"/>
    <w:rsid w:val="00FD799C"/>
    <w:rsid w:val="00FE05B4"/>
    <w:rsid w:val="00FE1E33"/>
    <w:rsid w:val="00FE22E8"/>
    <w:rsid w:val="00FE2E6F"/>
    <w:rsid w:val="00FE4863"/>
    <w:rsid w:val="00FE501B"/>
    <w:rsid w:val="00FE510B"/>
    <w:rsid w:val="00FE58A7"/>
    <w:rsid w:val="00FE6266"/>
    <w:rsid w:val="00FE7EE8"/>
    <w:rsid w:val="00FF0246"/>
    <w:rsid w:val="00FF3585"/>
    <w:rsid w:val="00FF3C00"/>
    <w:rsid w:val="00FF49B5"/>
    <w:rsid w:val="00FF4DCB"/>
    <w:rsid w:val="00FF6F2E"/>
    <w:rsid w:val="00FF7735"/>
    <w:rsid w:val="00FF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2B69428"/>
  <w15:docId w15:val="{8BB8084F-E853-4650-B1F0-AEB612478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he-IL"/>
      </w:rPr>
    </w:rPrDefault>
    <w:pPrDefault>
      <w:pPr>
        <w:spacing w:after="200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0" w:qFormat="1"/>
    <w:lsdException w:name="heading 2" w:locked="0" w:semiHidden="1" w:uiPriority="0" w:unhideWhenUsed="1"/>
    <w:lsdException w:name="heading 3" w:locked="0" w:semiHidden="1" w:uiPriority="0" w:unhideWhenUsed="1" w:qFormat="1"/>
    <w:lsdException w:name="heading 4" w:locked="0" w:semiHidden="1" w:uiPriority="0" w:unhideWhenUsed="1" w:qFormat="1"/>
    <w:lsdException w:name="heading 5" w:locked="0" w:semiHidden="1" w:uiPriority="0" w:unhideWhenUsed="1" w:qFormat="1"/>
    <w:lsdException w:name="heading 6" w:locked="0" w:semiHidden="1" w:uiPriority="0" w:unhideWhenUsed="1"/>
    <w:lsdException w:name="heading 7" w:locked="0" w:semiHidden="1" w:uiPriority="0" w:unhideWhenUsed="1"/>
    <w:lsdException w:name="heading 8" w:locked="0" w:semiHidden="1" w:uiPriority="0" w:unhideWhenUsed="1"/>
    <w:lsdException w:name="heading 9" w:locked="0" w:semiHidden="1" w:uiPriority="0" w:unhideWhenUsed="1"/>
    <w:lsdException w:name="index 1" w:locked="0" w:semiHidden="1" w:uiPriority="0" w:unhideWhenUsed="1"/>
    <w:lsdException w:name="index 2" w:locked="0" w:semiHidden="1" w:uiPriority="0" w:unhideWhenUsed="1"/>
    <w:lsdException w:name="index 3" w:locked="0" w:semiHidden="1" w:uiPriority="0" w:unhideWhenUsed="1"/>
    <w:lsdException w:name="index 4" w:locked="0" w:semiHidden="1" w:uiPriority="0" w:unhideWhenUsed="1"/>
    <w:lsdException w:name="index 5" w:locked="0" w:semiHidden="1" w:uiPriority="0" w:unhideWhenUsed="1"/>
    <w:lsdException w:name="index 6" w:locked="0" w:semiHidden="1" w:uiPriority="0" w:unhideWhenUsed="1"/>
    <w:lsdException w:name="index 7" w:locked="0" w:semiHidden="1" w:uiPriority="0" w:unhideWhenUsed="1"/>
    <w:lsdException w:name="index 8" w:locked="0" w:semiHidden="1" w:uiPriority="0" w:unhideWhenUsed="1"/>
    <w:lsdException w:name="index 9" w:locked="0" w:semiHidden="1" w:uiPriority="0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locked="0" w:semiHidden="1" w:uiPriority="0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iPriority="0" w:unhideWhenUsed="1"/>
    <w:lsdException w:name="index heading" w:locked="0" w:semiHidden="1" w:uiPriority="0" w:unhideWhenUsed="1"/>
    <w:lsdException w:name="caption" w:locked="0" w:semiHidden="1" w:uiPriority="35" w:unhideWhenUsed="1" w:qFormat="1"/>
    <w:lsdException w:name="table of figures" w:locked="0" w:semiHidden="1" w:unhideWhenUsed="1" w:qFormat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iPriority="0" w:unhideWhenUsed="1"/>
    <w:lsdException w:name="annotation reference" w:locked="0" w:semiHidden="1" w:unhideWhenUsed="1"/>
    <w:lsdException w:name="line number" w:semiHidden="1" w:unhideWhenUsed="1"/>
    <w:lsdException w:name="page number" w:locked="0" w:semiHidden="1" w:uiPriority="1" w:unhideWhenUsed="1"/>
    <w:lsdException w:name="endnote reference" w:locked="0" w:semiHidden="1" w:unhideWhenUsed="1"/>
    <w:lsdException w:name="endnote text" w:locked="0" w:semiHidden="1" w:uiPriority="0" w:unhideWhenUsed="1"/>
    <w:lsdException w:name="table of authorities" w:locked="0" w:semiHidden="1" w:uiPriority="0" w:unhideWhenUsed="1"/>
    <w:lsdException w:name="macro" w:locked="0" w:semiHidden="1" w:uiPriority="0" w:unhideWhenUsed="1"/>
    <w:lsdException w:name="toa heading" w:locked="0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locked="0" w:semiHidden="1" w:unhideWhenUsed="1"/>
    <w:lsdException w:name="Date" w:locked="0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locked="0" w:semiHidden="1" w:uiPriority="0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locked="0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semiHidden="1" w:uiPriority="34" w:unhideWhenUsed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locked="0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AE0173"/>
    <w:rPr>
      <w:kern w:val="2"/>
      <w14:ligatures w14:val="standardContextual"/>
    </w:rPr>
  </w:style>
  <w:style w:type="paragraph" w:styleId="Heading1">
    <w:name w:val="heading 1"/>
    <w:next w:val="FloLiveNormal"/>
    <w:link w:val="Heading1Char"/>
    <w:qFormat/>
    <w:rsid w:val="00744220"/>
    <w:pPr>
      <w:keepNext/>
      <w:keepLines/>
      <w:numPr>
        <w:numId w:val="8"/>
      </w:numPr>
      <w:tabs>
        <w:tab w:val="left" w:pos="-284"/>
      </w:tabs>
      <w:spacing w:before="600" w:after="0"/>
      <w:ind w:left="0" w:hanging="992"/>
      <w:outlineLvl w:val="0"/>
    </w:pPr>
    <w:rPr>
      <w:rFonts w:asciiTheme="majorHAnsi" w:eastAsiaTheme="majorEastAsia" w:hAnsiTheme="majorHAnsi" w:cs="Arial"/>
      <w:b/>
      <w:color w:val="000000"/>
      <w:sz w:val="50"/>
      <w:szCs w:val="50"/>
      <w:lang w:bidi="ar-SA"/>
    </w:rPr>
  </w:style>
  <w:style w:type="paragraph" w:styleId="Heading2">
    <w:name w:val="heading 2"/>
    <w:next w:val="FloLiveNormal"/>
    <w:link w:val="Heading2Char"/>
    <w:rsid w:val="00B828A4"/>
    <w:pPr>
      <w:keepNext/>
      <w:keepLines/>
      <w:numPr>
        <w:ilvl w:val="1"/>
        <w:numId w:val="8"/>
      </w:numPr>
      <w:spacing w:before="360" w:after="120"/>
      <w:ind w:left="-284" w:hanging="992"/>
      <w:outlineLvl w:val="1"/>
    </w:pPr>
    <w:rPr>
      <w:rFonts w:eastAsiaTheme="majorEastAsia"/>
      <w:b/>
      <w:bCs/>
      <w:noProof/>
      <w:color w:val="000000"/>
      <w:sz w:val="34"/>
      <w:szCs w:val="40"/>
      <w:shd w:val="clear" w:color="auto" w:fill="FFFFFF"/>
      <w:lang w:bidi="ar-SA"/>
    </w:rPr>
  </w:style>
  <w:style w:type="paragraph" w:styleId="Heading3">
    <w:name w:val="heading 3"/>
    <w:basedOn w:val="Heading2"/>
    <w:next w:val="Normal"/>
    <w:link w:val="Heading3Char"/>
    <w:qFormat/>
    <w:rsid w:val="00260B88"/>
    <w:pPr>
      <w:numPr>
        <w:ilvl w:val="2"/>
      </w:numPr>
      <w:ind w:left="-284" w:hanging="1134"/>
      <w:outlineLvl w:val="2"/>
    </w:pPr>
    <w:rPr>
      <w:bCs w:val="0"/>
      <w:sz w:val="30"/>
      <w:szCs w:val="32"/>
    </w:rPr>
  </w:style>
  <w:style w:type="paragraph" w:styleId="Heading4">
    <w:name w:val="heading 4"/>
    <w:basedOn w:val="Heading3"/>
    <w:next w:val="Normal"/>
    <w:link w:val="Heading4Char"/>
    <w:qFormat/>
    <w:rsid w:val="00260B88"/>
    <w:pPr>
      <w:numPr>
        <w:ilvl w:val="3"/>
      </w:numPr>
      <w:ind w:left="-284" w:hanging="1134"/>
      <w:outlineLvl w:val="3"/>
    </w:pPr>
    <w:rPr>
      <w:sz w:val="26"/>
      <w:szCs w:val="26"/>
    </w:rPr>
  </w:style>
  <w:style w:type="paragraph" w:styleId="Heading5">
    <w:name w:val="heading 5"/>
    <w:basedOn w:val="Heading2"/>
    <w:next w:val="Normal"/>
    <w:link w:val="Heading5Char"/>
    <w:unhideWhenUsed/>
    <w:qFormat/>
    <w:locked/>
    <w:rsid w:val="00C65544"/>
    <w:pPr>
      <w:numPr>
        <w:ilvl w:val="4"/>
      </w:numPr>
      <w:ind w:left="0" w:hanging="1134"/>
      <w:outlineLvl w:val="4"/>
    </w:pPr>
    <w:rPr>
      <w:rFonts w:cstheme="majorBidi"/>
      <w:b w:val="0"/>
      <w:sz w:val="22"/>
      <w:szCs w:val="24"/>
    </w:rPr>
  </w:style>
  <w:style w:type="paragraph" w:styleId="Heading6">
    <w:name w:val="heading 6"/>
    <w:basedOn w:val="Normal"/>
    <w:next w:val="Normal"/>
    <w:link w:val="Heading6Char"/>
    <w:semiHidden/>
    <w:locked/>
    <w:rsid w:val="002440DA"/>
    <w:pPr>
      <w:keepNext/>
      <w:keepLines/>
      <w:numPr>
        <w:ilvl w:val="5"/>
        <w:numId w:val="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aliases w:val="(Do Not Use)"/>
    <w:basedOn w:val="Normal"/>
    <w:next w:val="Normal"/>
    <w:link w:val="Heading7Char"/>
    <w:semiHidden/>
    <w:locked/>
    <w:rsid w:val="002440DA"/>
    <w:pPr>
      <w:keepNext/>
      <w:keepLines/>
      <w:numPr>
        <w:ilvl w:val="6"/>
        <w:numId w:val="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37590" w:themeColor="text1" w:themeTint="BF"/>
    </w:rPr>
  </w:style>
  <w:style w:type="paragraph" w:styleId="Heading8">
    <w:name w:val="heading 8"/>
    <w:aliases w:val="(Do Not Use-)"/>
    <w:basedOn w:val="Normal"/>
    <w:next w:val="Normal"/>
    <w:link w:val="Heading8Char"/>
    <w:semiHidden/>
    <w:locked/>
    <w:rsid w:val="002440DA"/>
    <w:pPr>
      <w:keepNext/>
      <w:keepLines/>
      <w:numPr>
        <w:ilvl w:val="7"/>
        <w:numId w:val="8"/>
      </w:numPr>
      <w:spacing w:before="200" w:after="0"/>
      <w:outlineLvl w:val="7"/>
    </w:pPr>
    <w:rPr>
      <w:rFonts w:asciiTheme="majorHAnsi" w:eastAsiaTheme="majorEastAsia" w:hAnsiTheme="majorHAnsi" w:cstheme="majorBidi"/>
      <w:color w:val="537590" w:themeColor="text1" w:themeTint="BF"/>
    </w:rPr>
  </w:style>
  <w:style w:type="paragraph" w:styleId="Heading9">
    <w:name w:val="heading 9"/>
    <w:aliases w:val="(Do Not Use )"/>
    <w:basedOn w:val="Normal"/>
    <w:next w:val="Normal"/>
    <w:link w:val="Heading9Char"/>
    <w:semiHidden/>
    <w:locked/>
    <w:rsid w:val="002440DA"/>
    <w:pPr>
      <w:keepNext/>
      <w:keepLines/>
      <w:numPr>
        <w:ilvl w:val="8"/>
        <w:numId w:val="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3759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loLiveNoticeInstructions">
    <w:name w:val="FloLive_Notice_Instructions"/>
    <w:next w:val="FloLiveEmptySpace"/>
    <w:uiPriority w:val="2"/>
    <w:rsid w:val="00C61AC9"/>
    <w:pPr>
      <w:numPr>
        <w:numId w:val="14"/>
      </w:numPr>
      <w:pBdr>
        <w:top w:val="single" w:sz="8" w:space="8" w:color="C87F2B" w:themeColor="text2"/>
        <w:bottom w:val="single" w:sz="8" w:space="8" w:color="C87F2B" w:themeColor="text2"/>
      </w:pBdr>
      <w:tabs>
        <w:tab w:val="num" w:pos="360"/>
      </w:tabs>
      <w:ind w:left="1418" w:hanging="1702"/>
    </w:pPr>
    <w:rPr>
      <w:noProof/>
      <w:color w:val="000000"/>
    </w:rPr>
  </w:style>
  <w:style w:type="character" w:customStyle="1" w:styleId="Heading1Char">
    <w:name w:val="Heading 1 Char"/>
    <w:basedOn w:val="DefaultParagraphFont"/>
    <w:link w:val="Heading1"/>
    <w:rsid w:val="00744220"/>
    <w:rPr>
      <w:rFonts w:asciiTheme="majorHAnsi" w:eastAsiaTheme="majorEastAsia" w:hAnsiTheme="majorHAnsi" w:cs="Arial"/>
      <w:b/>
      <w:color w:val="000000"/>
      <w:sz w:val="50"/>
      <w:szCs w:val="50"/>
      <w:lang w:bidi="ar-SA"/>
    </w:rPr>
  </w:style>
  <w:style w:type="character" w:customStyle="1" w:styleId="Heading2Char">
    <w:name w:val="Heading 2 Char"/>
    <w:basedOn w:val="DefaultParagraphFont"/>
    <w:link w:val="Heading2"/>
    <w:rsid w:val="00B828A4"/>
    <w:rPr>
      <w:rFonts w:eastAsiaTheme="majorEastAsia"/>
      <w:b/>
      <w:bCs/>
      <w:noProof/>
      <w:color w:val="000000"/>
      <w:sz w:val="34"/>
      <w:szCs w:val="40"/>
      <w:lang w:bidi="ar-SA"/>
    </w:rPr>
  </w:style>
  <w:style w:type="character" w:customStyle="1" w:styleId="Heading3Char">
    <w:name w:val="Heading 3 Char"/>
    <w:basedOn w:val="DefaultParagraphFont"/>
    <w:link w:val="Heading3"/>
    <w:rsid w:val="00260B88"/>
    <w:rPr>
      <w:rFonts w:eastAsiaTheme="majorEastAsia"/>
      <w:b/>
      <w:noProof/>
      <w:color w:val="000000"/>
      <w:sz w:val="30"/>
      <w:szCs w:val="32"/>
      <w:lang w:bidi="ar-SA"/>
    </w:rPr>
  </w:style>
  <w:style w:type="character" w:customStyle="1" w:styleId="Heading4Char">
    <w:name w:val="Heading 4 Char"/>
    <w:basedOn w:val="DefaultParagraphFont"/>
    <w:link w:val="Heading4"/>
    <w:rsid w:val="00260B88"/>
    <w:rPr>
      <w:rFonts w:eastAsiaTheme="majorEastAsia"/>
      <w:b/>
      <w:noProof/>
      <w:color w:val="000000"/>
      <w:sz w:val="26"/>
      <w:szCs w:val="26"/>
      <w:lang w:bidi="ar-SA"/>
    </w:rPr>
  </w:style>
  <w:style w:type="character" w:customStyle="1" w:styleId="Heading5Char">
    <w:name w:val="Heading 5 Char"/>
    <w:basedOn w:val="DefaultParagraphFont"/>
    <w:link w:val="Heading5"/>
    <w:rsid w:val="00C65544"/>
    <w:rPr>
      <w:rFonts w:eastAsiaTheme="majorEastAsia" w:cstheme="majorBidi"/>
      <w:bCs/>
      <w:noProof/>
      <w:color w:val="000000"/>
      <w:szCs w:val="24"/>
      <w:lang w:bidi="ar-SA"/>
    </w:rPr>
  </w:style>
  <w:style w:type="character" w:customStyle="1" w:styleId="Heading6Char">
    <w:name w:val="Heading 6 Char"/>
    <w:basedOn w:val="DefaultParagraphFont"/>
    <w:link w:val="Heading6"/>
    <w:semiHidden/>
    <w:rsid w:val="008D6B7D"/>
    <w:rPr>
      <w:rFonts w:asciiTheme="majorHAnsi" w:eastAsiaTheme="majorEastAsia" w:hAnsiTheme="majorHAnsi" w:cstheme="majorBidi"/>
      <w:i/>
      <w:iCs/>
      <w:color w:val="6E6E6E" w:themeColor="accent1" w:themeShade="7F"/>
      <w:kern w:val="2"/>
      <w14:ligatures w14:val="standardContextual"/>
    </w:rPr>
  </w:style>
  <w:style w:type="character" w:customStyle="1" w:styleId="Heading7Char">
    <w:name w:val="Heading 7 Char"/>
    <w:aliases w:val="(Do Not Use) Char"/>
    <w:basedOn w:val="DefaultParagraphFont"/>
    <w:link w:val="Heading7"/>
    <w:semiHidden/>
    <w:rsid w:val="008D6B7D"/>
    <w:rPr>
      <w:rFonts w:asciiTheme="majorHAnsi" w:eastAsiaTheme="majorEastAsia" w:hAnsiTheme="majorHAnsi" w:cstheme="majorBidi"/>
      <w:i/>
      <w:iCs/>
      <w:color w:val="537590" w:themeColor="text1" w:themeTint="BF"/>
      <w:kern w:val="2"/>
      <w14:ligatures w14:val="standardContextual"/>
    </w:rPr>
  </w:style>
  <w:style w:type="character" w:customStyle="1" w:styleId="Heading8Char">
    <w:name w:val="Heading 8 Char"/>
    <w:aliases w:val="(Do Not Use-) Char"/>
    <w:basedOn w:val="DefaultParagraphFont"/>
    <w:link w:val="Heading8"/>
    <w:semiHidden/>
    <w:rsid w:val="008D6B7D"/>
    <w:rPr>
      <w:rFonts w:asciiTheme="majorHAnsi" w:eastAsiaTheme="majorEastAsia" w:hAnsiTheme="majorHAnsi" w:cstheme="majorBidi"/>
      <w:color w:val="537590" w:themeColor="text1" w:themeTint="BF"/>
      <w:kern w:val="2"/>
      <w14:ligatures w14:val="standardContextual"/>
    </w:rPr>
  </w:style>
  <w:style w:type="character" w:customStyle="1" w:styleId="Heading9Char">
    <w:name w:val="Heading 9 Char"/>
    <w:aliases w:val="(Do Not Use ) Char"/>
    <w:basedOn w:val="DefaultParagraphFont"/>
    <w:link w:val="Heading9"/>
    <w:semiHidden/>
    <w:rsid w:val="008D6B7D"/>
    <w:rPr>
      <w:rFonts w:asciiTheme="majorHAnsi" w:eastAsiaTheme="majorEastAsia" w:hAnsiTheme="majorHAnsi" w:cstheme="majorBidi"/>
      <w:i/>
      <w:iCs/>
      <w:color w:val="537590" w:themeColor="text1" w:themeTint="BF"/>
      <w:kern w:val="2"/>
      <w14:ligatures w14:val="standardContextual"/>
    </w:rPr>
  </w:style>
  <w:style w:type="paragraph" w:styleId="TOC3">
    <w:name w:val="toc 3"/>
    <w:basedOn w:val="Normal"/>
    <w:next w:val="Normal"/>
    <w:uiPriority w:val="39"/>
    <w:rsid w:val="00A7266B"/>
    <w:pPr>
      <w:keepLines/>
      <w:tabs>
        <w:tab w:val="left" w:pos="806"/>
        <w:tab w:val="right" w:leader="dot" w:pos="7920"/>
      </w:tabs>
      <w:spacing w:before="60" w:after="60"/>
      <w:ind w:left="1910" w:hanging="833"/>
    </w:pPr>
    <w:rPr>
      <w:rFonts w:eastAsia="Times New Roman"/>
      <w:color w:val="537590" w:themeColor="text1" w:themeTint="BF"/>
      <w:szCs w:val="24"/>
      <w:lang w:bidi="ar-SA"/>
    </w:rPr>
  </w:style>
  <w:style w:type="paragraph" w:styleId="TOC2">
    <w:name w:val="toc 2"/>
    <w:basedOn w:val="TableofFigures"/>
    <w:next w:val="Normal"/>
    <w:uiPriority w:val="39"/>
    <w:rsid w:val="00237C8F"/>
    <w:pPr>
      <w:tabs>
        <w:tab w:val="left" w:pos="1259"/>
      </w:tabs>
      <w:spacing w:after="120"/>
      <w:ind w:left="709" w:hanging="709"/>
    </w:pPr>
  </w:style>
  <w:style w:type="paragraph" w:styleId="TOC1">
    <w:name w:val="toc 1"/>
    <w:next w:val="Normal"/>
    <w:uiPriority w:val="39"/>
    <w:rsid w:val="00237C8F"/>
    <w:pPr>
      <w:tabs>
        <w:tab w:val="left" w:pos="-720"/>
        <w:tab w:val="right" w:leader="dot" w:pos="7920"/>
      </w:tabs>
      <w:spacing w:before="60" w:after="120"/>
      <w:ind w:hanging="578"/>
    </w:pPr>
    <w:rPr>
      <w:rFonts w:eastAsiaTheme="majorEastAsia" w:cs="Arial"/>
      <w:b/>
      <w:color w:val="000000"/>
      <w:lang w:bidi="ar-SA"/>
    </w:rPr>
  </w:style>
  <w:style w:type="paragraph" w:styleId="TableofFigures">
    <w:name w:val="table of figures"/>
    <w:aliases w:val="FloLive_Table of Figures,Gilat Table of Figures"/>
    <w:next w:val="Normal"/>
    <w:uiPriority w:val="99"/>
    <w:unhideWhenUsed/>
    <w:qFormat/>
    <w:rsid w:val="009D1713"/>
    <w:pPr>
      <w:keepLines/>
      <w:tabs>
        <w:tab w:val="right" w:leader="dot" w:pos="7920"/>
      </w:tabs>
      <w:spacing w:before="60" w:after="60"/>
      <w:ind w:left="1259" w:hanging="1826"/>
    </w:pPr>
    <w:rPr>
      <w:rFonts w:eastAsiaTheme="majorEastAsia" w:cs="Calibri"/>
      <w:noProof/>
      <w:color w:val="000000"/>
      <w:lang w:bidi="ar-SA"/>
    </w:rPr>
  </w:style>
  <w:style w:type="character" w:styleId="PageNumber">
    <w:name w:val="page number"/>
    <w:uiPriority w:val="1"/>
    <w:unhideWhenUsed/>
    <w:rsid w:val="00A7266B"/>
    <w:rPr>
      <w:rFonts w:asciiTheme="minorHAnsi" w:hAnsiTheme="minorHAnsi"/>
      <w:noProof w:val="0"/>
      <w:sz w:val="18"/>
      <w:szCs w:val="18"/>
      <w:lang w:val="en-US"/>
    </w:rPr>
  </w:style>
  <w:style w:type="paragraph" w:styleId="Caption">
    <w:name w:val="caption"/>
    <w:aliases w:val="FloLive"/>
    <w:next w:val="FloLiveNormal"/>
    <w:link w:val="CaptionChar"/>
    <w:unhideWhenUsed/>
    <w:qFormat/>
    <w:rsid w:val="00EF4013"/>
    <w:pPr>
      <w:keepNext/>
      <w:keepLines/>
      <w:spacing w:before="240" w:after="120"/>
      <w:ind w:left="-284"/>
    </w:pPr>
    <w:rPr>
      <w:rFonts w:asciiTheme="minorHAnsi" w:hAnsiTheme="minorHAnsi"/>
      <w:color w:val="000000"/>
    </w:rPr>
  </w:style>
  <w:style w:type="character" w:customStyle="1" w:styleId="FloLiveBoldNormal">
    <w:name w:val="FloLive_Bold_Normal"/>
    <w:qFormat/>
    <w:rsid w:val="00BC2635"/>
    <w:rPr>
      <w:rFonts w:ascii="Calibri" w:hAnsi="Calibri"/>
      <w:b/>
      <w:bCs/>
      <w:noProof w:val="0"/>
      <w:sz w:val="22"/>
      <w:lang w:val="en-US"/>
    </w:rPr>
  </w:style>
  <w:style w:type="paragraph" w:customStyle="1" w:styleId="FloliveNoticeTip">
    <w:name w:val="Flolive_Notice_Tip"/>
    <w:basedOn w:val="FloLiveNoticeNote"/>
    <w:next w:val="FloLiveEmptySpace"/>
    <w:link w:val="FloliveNoticeTipChar"/>
    <w:qFormat/>
    <w:rsid w:val="00DE4824"/>
    <w:pPr>
      <w:numPr>
        <w:numId w:val="12"/>
      </w:numPr>
      <w:tabs>
        <w:tab w:val="clear" w:pos="1418"/>
        <w:tab w:val="left" w:pos="851"/>
        <w:tab w:val="left" w:pos="1560"/>
      </w:tabs>
      <w:ind w:left="709" w:right="58" w:hanging="993"/>
    </w:pPr>
  </w:style>
  <w:style w:type="paragraph" w:customStyle="1" w:styleId="FloLiveBullet">
    <w:name w:val="FloLive_Bullet"/>
    <w:link w:val="FloLiveBulletChar"/>
    <w:qFormat/>
    <w:rsid w:val="002A223D"/>
    <w:pPr>
      <w:numPr>
        <w:numId w:val="16"/>
      </w:numPr>
      <w:spacing w:before="120" w:after="120"/>
      <w:ind w:left="426" w:hanging="426"/>
    </w:pPr>
    <w:rPr>
      <w:rFonts w:eastAsia="Times New Roman" w:cs="Arial"/>
      <w:noProof/>
      <w:lang w:bidi="ar-SA"/>
    </w:rPr>
  </w:style>
  <w:style w:type="character" w:customStyle="1" w:styleId="FloLiveBulletChar">
    <w:name w:val="FloLive_Bullet Char"/>
    <w:basedOn w:val="DefaultParagraphFont"/>
    <w:link w:val="FloLiveBullet"/>
    <w:rsid w:val="002A223D"/>
    <w:rPr>
      <w:rFonts w:eastAsia="Times New Roman" w:cs="Arial"/>
      <w:noProof/>
      <w:lang w:bidi="ar-SA"/>
    </w:rPr>
  </w:style>
  <w:style w:type="paragraph" w:customStyle="1" w:styleId="FloLiveNoticeCaution">
    <w:name w:val="FloLive_Notice_Caution"/>
    <w:next w:val="FloLiveEmptySpace"/>
    <w:link w:val="FloLiveNoticeCautionChar"/>
    <w:qFormat/>
    <w:rsid w:val="000835C9"/>
    <w:pPr>
      <w:numPr>
        <w:numId w:val="1"/>
      </w:numPr>
      <w:pBdr>
        <w:top w:val="single" w:sz="6" w:space="8" w:color="C87F2B" w:themeColor="text2"/>
        <w:bottom w:val="single" w:sz="6" w:space="8" w:color="C87F2B" w:themeColor="text2"/>
      </w:pBdr>
      <w:ind w:left="1411" w:hanging="1296"/>
    </w:pPr>
    <w:rPr>
      <w:rFonts w:eastAsia="Times New Roman" w:cs="Arial"/>
      <w:noProof/>
      <w:lang w:bidi="ar-SA"/>
    </w:rPr>
  </w:style>
  <w:style w:type="paragraph" w:customStyle="1" w:styleId="FloLiveBulletSubLevel">
    <w:name w:val="FloLive_BulletSubLevel"/>
    <w:qFormat/>
    <w:rsid w:val="00C8508D"/>
    <w:pPr>
      <w:numPr>
        <w:numId w:val="2"/>
      </w:numPr>
      <w:tabs>
        <w:tab w:val="left" w:pos="144"/>
        <w:tab w:val="left" w:pos="360"/>
      </w:tabs>
      <w:spacing w:before="120" w:after="120"/>
      <w:ind w:left="1071" w:hanging="340"/>
    </w:pPr>
  </w:style>
  <w:style w:type="paragraph" w:customStyle="1" w:styleId="FloLiveTableNormal">
    <w:name w:val="FloLive_Table_Normal"/>
    <w:qFormat/>
    <w:rsid w:val="00AE0173"/>
    <w:pPr>
      <w:spacing w:before="60" w:after="60"/>
    </w:pPr>
    <w:rPr>
      <w:rFonts w:asciiTheme="majorHAnsi" w:hAnsiTheme="majorHAnsi" w:cstheme="majorHAnsi"/>
      <w:noProof/>
      <w:color w:val="000000"/>
      <w:lang w:bidi="ar-SA"/>
    </w:rPr>
  </w:style>
  <w:style w:type="paragraph" w:customStyle="1" w:styleId="FloLiveTableBullet">
    <w:name w:val="FloLive_Table_Bullet"/>
    <w:basedOn w:val="FloLiveBullet"/>
    <w:qFormat/>
    <w:rsid w:val="009E0803"/>
    <w:pPr>
      <w:numPr>
        <w:numId w:val="11"/>
      </w:numPr>
      <w:spacing w:before="60" w:after="60"/>
      <w:ind w:left="284" w:hanging="284"/>
    </w:pPr>
    <w:rPr>
      <w:color w:val="000000"/>
      <w:szCs w:val="20"/>
    </w:rPr>
  </w:style>
  <w:style w:type="paragraph" w:customStyle="1" w:styleId="FloLiveContents">
    <w:name w:val="FloLive_Contents"/>
    <w:basedOn w:val="FloLiveTableNormal"/>
    <w:next w:val="Normal"/>
    <w:qFormat/>
    <w:rsid w:val="009F1AE9"/>
    <w:pPr>
      <w:spacing w:before="120" w:after="120"/>
      <w:ind w:left="-567"/>
    </w:pPr>
    <w:rPr>
      <w:b/>
      <w:color w:val="C87F2B" w:themeColor="text2"/>
      <w:sz w:val="42"/>
    </w:rPr>
  </w:style>
  <w:style w:type="paragraph" w:customStyle="1" w:styleId="FloLiveLegalNotice">
    <w:name w:val="FloLive_Legal_Notice"/>
    <w:rsid w:val="00A23AB6"/>
    <w:pPr>
      <w:spacing w:before="2760"/>
      <w:ind w:left="-851"/>
      <w:jc w:val="both"/>
    </w:pPr>
    <w:rPr>
      <w:rFonts w:eastAsia="Times New Roman" w:cs="Arial"/>
      <w:snapToGrid w:val="0"/>
      <w:color w:val="000000"/>
      <w:sz w:val="18"/>
      <w:lang w:bidi="ar-SA"/>
    </w:rPr>
  </w:style>
  <w:style w:type="paragraph" w:customStyle="1" w:styleId="FloLiveDisclaimerTitle">
    <w:name w:val="FloLive_Disclaimer Title"/>
    <w:rsid w:val="00862C77"/>
    <w:pPr>
      <w:keepNext/>
      <w:pageBreakBefore/>
      <w:spacing w:before="11000" w:after="240"/>
    </w:pPr>
    <w:rPr>
      <w:rFonts w:eastAsia="Times New Roman"/>
      <w:bCs/>
      <w:iCs/>
      <w:snapToGrid w:val="0"/>
      <w:color w:val="000000"/>
      <w:szCs w:val="40"/>
      <w:lang w:bidi="ar-SA"/>
    </w:rPr>
  </w:style>
  <w:style w:type="paragraph" w:customStyle="1" w:styleId="FloLiveTableNumber">
    <w:name w:val="FloLive_Table_Number"/>
    <w:qFormat/>
    <w:rsid w:val="00A848FF"/>
    <w:pPr>
      <w:numPr>
        <w:numId w:val="4"/>
      </w:numPr>
      <w:spacing w:before="60" w:after="60"/>
      <w:mirrorIndents/>
    </w:pPr>
    <w:rPr>
      <w:rFonts w:ascii="Arial" w:eastAsia="Calibri" w:hAnsi="Arial" w:cs="Arial"/>
      <w:color w:val="314555" w:themeColor="text1"/>
      <w:sz w:val="20"/>
      <w:szCs w:val="20"/>
      <w:lang w:bidi="ar-SA"/>
    </w:rPr>
  </w:style>
  <w:style w:type="paragraph" w:customStyle="1" w:styleId="FloLiveNormalIndent">
    <w:name w:val="FloLive_Normal_Indent"/>
    <w:basedOn w:val="Normal"/>
    <w:qFormat/>
    <w:rsid w:val="00242E41"/>
    <w:pPr>
      <w:tabs>
        <w:tab w:val="left" w:pos="765"/>
      </w:tabs>
      <w:ind w:left="567"/>
    </w:pPr>
    <w:rPr>
      <w:rFonts w:eastAsia="Times New Roman"/>
      <w:lang w:bidi="ar-SA"/>
    </w:rPr>
  </w:style>
  <w:style w:type="paragraph" w:customStyle="1" w:styleId="FloLiveImage">
    <w:name w:val="FloLive_Image"/>
    <w:next w:val="Normal"/>
    <w:qFormat/>
    <w:rsid w:val="00CB364D"/>
    <w:pPr>
      <w:ind w:left="-284"/>
    </w:pPr>
    <w:rPr>
      <w:noProof/>
    </w:rPr>
  </w:style>
  <w:style w:type="paragraph" w:customStyle="1" w:styleId="FloLiveTableHeader-White">
    <w:name w:val="FloLive_Table_Header-White"/>
    <w:next w:val="FloLiveTableNormal"/>
    <w:qFormat/>
    <w:rsid w:val="00A848FF"/>
    <w:pPr>
      <w:keepNext/>
      <w:keepLines/>
      <w:spacing w:before="60" w:after="60"/>
    </w:pPr>
    <w:rPr>
      <w:rFonts w:asciiTheme="majorHAnsi" w:eastAsia="Times New Roman" w:hAnsiTheme="majorHAnsi" w:cs="Arial"/>
      <w:b/>
      <w:color w:val="FFFFFF" w:themeColor="background2"/>
      <w:lang w:bidi="ar-SA"/>
    </w:rPr>
  </w:style>
  <w:style w:type="paragraph" w:customStyle="1" w:styleId="FloLiveSubLetter">
    <w:name w:val="FloLive_SubLetter"/>
    <w:basedOn w:val="FloLiveBulletSubLevel"/>
    <w:qFormat/>
    <w:rsid w:val="008353B2"/>
    <w:pPr>
      <w:keepNext/>
      <w:numPr>
        <w:numId w:val="10"/>
      </w:numPr>
    </w:pPr>
    <w:rPr>
      <w:rFonts w:asciiTheme="minorHAnsi" w:hAnsiTheme="minorHAnsi" w:cstheme="minorHAnsi"/>
      <w:noProof/>
    </w:rPr>
  </w:style>
  <w:style w:type="character" w:customStyle="1" w:styleId="FloLiveBulletLeader">
    <w:name w:val="FloLive_Bullet_Leader"/>
    <w:qFormat/>
    <w:rsid w:val="00B566A8"/>
    <w:rPr>
      <w:rFonts w:asciiTheme="minorHAnsi" w:eastAsiaTheme="majorEastAsia" w:hAnsiTheme="minorHAnsi"/>
      <w:b w:val="0"/>
      <w:bCs/>
      <w:noProof w:val="0"/>
      <w:color w:val="C87F2B" w:themeColor="text2"/>
      <w:sz w:val="22"/>
      <w:lang w:val="en-US"/>
    </w:rPr>
  </w:style>
  <w:style w:type="paragraph" w:customStyle="1" w:styleId="FloLiveTitlePageImage">
    <w:name w:val="FloLive_TitlePage_Image"/>
    <w:basedOn w:val="Normal"/>
    <w:rsid w:val="00A7266B"/>
    <w:pPr>
      <w:spacing w:after="500"/>
      <w:ind w:left="-851"/>
    </w:pPr>
  </w:style>
  <w:style w:type="paragraph" w:customStyle="1" w:styleId="FloLiveDocumentName">
    <w:name w:val="FloLive_Document Name"/>
    <w:basedOn w:val="Normal"/>
    <w:qFormat/>
    <w:rsid w:val="00346A2D"/>
    <w:pPr>
      <w:framePr w:hSpace="181" w:vSpace="25515" w:wrap="around" w:vAnchor="page" w:hAnchor="margin" w:xAlign="center" w:y="8576"/>
      <w:spacing w:after="0" w:line="192" w:lineRule="auto"/>
      <w:suppressOverlap/>
    </w:pPr>
    <w:rPr>
      <w:rFonts w:asciiTheme="majorHAnsi" w:eastAsia="Times New Roman" w:hAnsiTheme="majorHAnsi"/>
      <w:b/>
      <w:iCs/>
      <w:snapToGrid w:val="0"/>
      <w:color w:val="334555"/>
      <w:sz w:val="72"/>
      <w:szCs w:val="72"/>
      <w:lang w:bidi="ar-SA"/>
    </w:rPr>
  </w:style>
  <w:style w:type="paragraph" w:customStyle="1" w:styleId="FloLiveDocumentVersion">
    <w:name w:val="FloLive_Document_Version"/>
    <w:next w:val="FloLiveDocumentName"/>
    <w:qFormat/>
    <w:rsid w:val="00B566A8"/>
    <w:pPr>
      <w:framePr w:hSpace="181" w:vSpace="22680" w:wrap="auto" w:vAnchor="page" w:hAnchor="margin" w:x="-567" w:y="8574"/>
      <w:spacing w:after="0"/>
      <w:suppressOverlap/>
    </w:pPr>
    <w:rPr>
      <w:rFonts w:asciiTheme="majorHAnsi" w:hAnsiTheme="majorHAnsi" w:cstheme="minorHAnsi"/>
      <w:b/>
      <w:bCs/>
      <w:color w:val="C87F2B" w:themeColor="text2"/>
      <w:sz w:val="42"/>
      <w:szCs w:val="36"/>
    </w:rPr>
  </w:style>
  <w:style w:type="paragraph" w:customStyle="1" w:styleId="FloLivePubDate">
    <w:name w:val="FloLive_PubDate"/>
    <w:qFormat/>
    <w:rsid w:val="00103641"/>
    <w:pPr>
      <w:jc w:val="both"/>
    </w:pPr>
    <w:rPr>
      <w:color w:val="394656"/>
      <w:sz w:val="32"/>
      <w:szCs w:val="32"/>
    </w:rPr>
  </w:style>
  <w:style w:type="paragraph" w:customStyle="1" w:styleId="FloLiveDocumentType">
    <w:name w:val="FloLive_Document_Type"/>
    <w:basedOn w:val="FloLiveDocumentName"/>
    <w:qFormat/>
    <w:rsid w:val="00C06AC8"/>
    <w:pPr>
      <w:framePr w:wrap="around"/>
      <w:spacing w:after="120" w:line="240" w:lineRule="auto"/>
    </w:pPr>
    <w:rPr>
      <w:b w:val="0"/>
      <w:color w:val="839AAB"/>
      <w:sz w:val="48"/>
      <w:szCs w:val="48"/>
    </w:rPr>
  </w:style>
  <w:style w:type="paragraph" w:customStyle="1" w:styleId="FloLiveNumberList">
    <w:name w:val="FloLive_Number_List"/>
    <w:qFormat/>
    <w:rsid w:val="0041645C"/>
    <w:pPr>
      <w:numPr>
        <w:numId w:val="9"/>
      </w:numPr>
      <w:spacing w:before="60" w:after="60"/>
    </w:pPr>
    <w:rPr>
      <w:noProof/>
      <w:lang w:bidi="ar-SA"/>
    </w:rPr>
  </w:style>
  <w:style w:type="paragraph" w:customStyle="1" w:styleId="FloLiveEmptySpace">
    <w:name w:val="FloLive_Empty_Space"/>
    <w:basedOn w:val="FloLiveNoticeNote"/>
    <w:rsid w:val="00C61AC9"/>
    <w:pPr>
      <w:tabs>
        <w:tab w:val="clear" w:pos="1418"/>
      </w:tabs>
      <w:ind w:left="786" w:hanging="360"/>
    </w:pPr>
  </w:style>
  <w:style w:type="paragraph" w:customStyle="1" w:styleId="FloLiveNoticeNote">
    <w:name w:val="FloLive__Notice_Note"/>
    <w:next w:val="Normal"/>
    <w:link w:val="FloLiveNoticeNoteChar"/>
    <w:qFormat/>
    <w:rsid w:val="00B566A8"/>
    <w:pPr>
      <w:keepLines/>
      <w:numPr>
        <w:numId w:val="5"/>
      </w:numPr>
      <w:pBdr>
        <w:top w:val="single" w:sz="4" w:space="5" w:color="C87F2B" w:themeColor="text2"/>
        <w:bottom w:val="single" w:sz="4" w:space="5" w:color="C87F2B" w:themeColor="text2"/>
      </w:pBdr>
      <w:tabs>
        <w:tab w:val="left" w:pos="1418"/>
      </w:tabs>
      <w:spacing w:before="240" w:after="240"/>
      <w:ind w:left="1418" w:hanging="1418"/>
    </w:pPr>
    <w:rPr>
      <w:rFonts w:asciiTheme="minorHAnsi" w:eastAsia="Times New Roman" w:hAnsiTheme="minorHAnsi" w:cs="Arial"/>
      <w:noProof/>
      <w:lang w:bidi="ar-SA"/>
    </w:rPr>
  </w:style>
  <w:style w:type="paragraph" w:customStyle="1" w:styleId="FloLiveNumberIntro">
    <w:name w:val="FloLive_Number_Intro"/>
    <w:next w:val="FloLiveNumberList"/>
    <w:uiPriority w:val="2"/>
    <w:qFormat/>
    <w:rsid w:val="00744220"/>
    <w:pPr>
      <w:keepNext/>
      <w:numPr>
        <w:numId w:val="3"/>
      </w:numPr>
      <w:spacing w:before="240"/>
      <w:ind w:left="142" w:hanging="426"/>
    </w:pPr>
    <w:rPr>
      <w:noProof/>
      <w:color w:val="000000"/>
      <w:szCs w:val="18"/>
      <w:lang w:bidi="ar-SA"/>
    </w:rPr>
  </w:style>
  <w:style w:type="paragraph" w:customStyle="1" w:styleId="FloLiveNoticeWarning">
    <w:name w:val="FloLive_Notice_Warning"/>
    <w:basedOn w:val="FloLiveNoticeNote"/>
    <w:next w:val="FloLiveNormal"/>
    <w:qFormat/>
    <w:rsid w:val="000835C9"/>
    <w:pPr>
      <w:keepLines w:val="0"/>
      <w:widowControl w:val="0"/>
      <w:numPr>
        <w:numId w:val="6"/>
      </w:numPr>
      <w:pBdr>
        <w:top w:val="single" w:sz="4" w:space="8" w:color="C87F2B" w:themeColor="text2"/>
        <w:bottom w:val="single" w:sz="4" w:space="8" w:color="C87F2B" w:themeColor="text2"/>
      </w:pBdr>
      <w:ind w:left="1411" w:hanging="1296"/>
    </w:pPr>
    <w:rPr>
      <w:rFonts w:ascii="Calibri" w:hAnsi="Calibri"/>
    </w:rPr>
  </w:style>
  <w:style w:type="paragraph" w:customStyle="1" w:styleId="FloLiveNoticeImportant">
    <w:name w:val="FloLive_Notice_Important"/>
    <w:next w:val="FloLiveNormal"/>
    <w:link w:val="FloLiveNoticeImportantChar"/>
    <w:qFormat/>
    <w:rsid w:val="00657CC3"/>
    <w:pPr>
      <w:numPr>
        <w:numId w:val="7"/>
      </w:numPr>
      <w:pBdr>
        <w:top w:val="single" w:sz="6" w:space="8" w:color="C87F2B" w:themeColor="text2"/>
        <w:bottom w:val="single" w:sz="6" w:space="8" w:color="C87F2B" w:themeColor="text2"/>
      </w:pBdr>
      <w:ind w:right="57"/>
    </w:pPr>
    <w:rPr>
      <w:rFonts w:eastAsia="Times New Roman" w:cs="Arial"/>
      <w:noProof/>
      <w:lang w:bidi="ar-SA"/>
    </w:rPr>
  </w:style>
  <w:style w:type="paragraph" w:styleId="Revision">
    <w:name w:val="Revision"/>
    <w:hidden/>
    <w:uiPriority w:val="99"/>
    <w:semiHidden/>
    <w:rsid w:val="002440DA"/>
    <w:pPr>
      <w:spacing w:after="0"/>
    </w:pPr>
  </w:style>
  <w:style w:type="table" w:customStyle="1" w:styleId="FlolivecolorwithGrid">
    <w:name w:val="Flolive_color_with_Grid"/>
    <w:basedOn w:val="TableNormal"/>
    <w:uiPriority w:val="99"/>
    <w:rsid w:val="004641E5"/>
    <w:pPr>
      <w:spacing w:after="0"/>
    </w:pPr>
    <w:tblPr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DDDDDD" w:themeColor="accent1"/>
        <w:insideV w:val="single" w:sz="4" w:space="0" w:color="DDDDDD" w:themeColor="accent1"/>
      </w:tblBorders>
    </w:tblPr>
  </w:style>
  <w:style w:type="paragraph" w:customStyle="1" w:styleId="FloLiveNoticeOptional">
    <w:name w:val="FloLive__Notice_Optional"/>
    <w:next w:val="FloLiveEmptySpace"/>
    <w:uiPriority w:val="2"/>
    <w:rsid w:val="00610B3E"/>
    <w:pPr>
      <w:numPr>
        <w:numId w:val="13"/>
      </w:numPr>
      <w:pBdr>
        <w:top w:val="single" w:sz="8" w:space="8" w:color="C87F2B" w:themeColor="text2"/>
        <w:bottom w:val="single" w:sz="8" w:space="8" w:color="C87F2B" w:themeColor="text2"/>
      </w:pBdr>
    </w:pPr>
    <w:rPr>
      <w:rFonts w:ascii="Arial" w:eastAsia="Times New Roman" w:hAnsi="Arial" w:cs="Arial"/>
      <w:snapToGrid w:val="0"/>
      <w:color w:val="000000"/>
      <w:sz w:val="20"/>
      <w:lang w:bidi="ar-SA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CaptionChar">
    <w:name w:val="Caption Char"/>
    <w:aliases w:val="FloLive Char"/>
    <w:basedOn w:val="DefaultParagraphFont"/>
    <w:link w:val="Caption"/>
    <w:rsid w:val="00EF4013"/>
    <w:rPr>
      <w:rFonts w:asciiTheme="minorHAnsi" w:hAnsiTheme="minorHAnsi"/>
      <w:color w:val="000000"/>
    </w:rPr>
  </w:style>
  <w:style w:type="character" w:customStyle="1" w:styleId="FloLiveNoticeNoteChar">
    <w:name w:val="FloLive__Notice_Note Char"/>
    <w:basedOn w:val="DefaultParagraphFont"/>
    <w:link w:val="FloLiveNoticeNote"/>
    <w:locked/>
    <w:rsid w:val="00B566A8"/>
    <w:rPr>
      <w:rFonts w:asciiTheme="minorHAnsi" w:eastAsia="Times New Roman" w:hAnsiTheme="minorHAnsi" w:cs="Arial"/>
      <w:noProof/>
      <w:lang w:bidi="ar-SA"/>
    </w:rPr>
  </w:style>
  <w:style w:type="paragraph" w:customStyle="1" w:styleId="FloliveDsclaimerTitle">
    <w:name w:val="Flolive_Dsclaimer_Title"/>
    <w:qFormat/>
    <w:rsid w:val="000E2239"/>
    <w:pPr>
      <w:spacing w:before="1080" w:after="60"/>
      <w:ind w:left="-851"/>
    </w:pPr>
    <w:rPr>
      <w:b/>
      <w:bCs/>
      <w:color w:val="314555" w:themeColor="text1"/>
    </w:rPr>
  </w:style>
  <w:style w:type="character" w:customStyle="1" w:styleId="FloLiveNoticeCautionChar">
    <w:name w:val="FloLive_Notice_Caution Char"/>
    <w:basedOn w:val="DefaultParagraphFont"/>
    <w:link w:val="FloLiveNoticeCaution"/>
    <w:rsid w:val="000835C9"/>
    <w:rPr>
      <w:rFonts w:eastAsia="Times New Roman" w:cs="Arial"/>
      <w:noProof/>
      <w:lang w:bidi="ar-SA"/>
    </w:rPr>
  </w:style>
  <w:style w:type="character" w:customStyle="1" w:styleId="FloliveNoticeTipChar">
    <w:name w:val="Flolive_Notice_Tip Char"/>
    <w:basedOn w:val="FloLiveNoticeNoteChar"/>
    <w:link w:val="FloliveNoticeTip"/>
    <w:rsid w:val="00DE4824"/>
    <w:rPr>
      <w:rFonts w:asciiTheme="minorHAnsi" w:eastAsia="Times New Roman" w:hAnsiTheme="minorHAnsi" w:cs="Arial"/>
      <w:noProof/>
      <w:lang w:bidi="ar-SA"/>
    </w:rPr>
  </w:style>
  <w:style w:type="paragraph" w:styleId="TOCHeading">
    <w:name w:val="TOC Heading"/>
    <w:basedOn w:val="Heading1"/>
    <w:next w:val="Normal"/>
    <w:uiPriority w:val="39"/>
    <w:unhideWhenUsed/>
    <w:qFormat/>
    <w:locked/>
    <w:rsid w:val="00237C8F"/>
    <w:pPr>
      <w:numPr>
        <w:numId w:val="0"/>
      </w:numPr>
      <w:spacing w:before="400"/>
      <w:ind w:hanging="1134"/>
      <w:outlineLvl w:val="9"/>
    </w:pPr>
    <w:rPr>
      <w:rFonts w:cs="Times New Roman"/>
      <w:bCs/>
    </w:rPr>
  </w:style>
  <w:style w:type="paragraph" w:styleId="TOC4">
    <w:name w:val="toc 4"/>
    <w:basedOn w:val="Normal"/>
    <w:next w:val="Normal"/>
    <w:semiHidden/>
    <w:rsid w:val="00C8377C"/>
    <w:pPr>
      <w:keepLines/>
      <w:tabs>
        <w:tab w:val="left" w:pos="1980"/>
        <w:tab w:val="right" w:leader="dot" w:pos="7920"/>
      </w:tabs>
      <w:spacing w:before="60" w:after="60"/>
      <w:ind w:left="1980" w:hanging="1145"/>
    </w:pPr>
    <w:rPr>
      <w:rFonts w:eastAsia="Times New Roman"/>
      <w:noProof/>
      <w:szCs w:val="24"/>
      <w:lang w:bidi="ar-SA"/>
    </w:rPr>
  </w:style>
  <w:style w:type="paragraph" w:customStyle="1" w:styleId="HeadingnbrnoTOC">
    <w:name w:val="Heading_nbr_no_TOC"/>
    <w:basedOn w:val="Normal"/>
    <w:next w:val="Normal"/>
    <w:semiHidden/>
    <w:unhideWhenUsed/>
    <w:rsid w:val="00C8377C"/>
    <w:pPr>
      <w:keepNext/>
      <w:keepLines/>
      <w:tabs>
        <w:tab w:val="left" w:pos="0"/>
      </w:tabs>
      <w:spacing w:before="360"/>
    </w:pPr>
    <w:rPr>
      <w:rFonts w:eastAsia="Times New Roman"/>
      <w:color w:val="000000"/>
      <w:sz w:val="26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3B1929"/>
    <w:rPr>
      <w:color w:val="605E5C"/>
      <w:shd w:val="clear" w:color="auto" w:fill="E1DFDD"/>
    </w:rPr>
  </w:style>
  <w:style w:type="character" w:customStyle="1" w:styleId="FloLiveNoticeImportantChar">
    <w:name w:val="FloLive_Notice_Important Char"/>
    <w:basedOn w:val="DefaultParagraphFont"/>
    <w:link w:val="FloLiveNoticeImportant"/>
    <w:rsid w:val="00657CC3"/>
    <w:rPr>
      <w:rFonts w:eastAsia="Times New Roman" w:cs="Arial"/>
      <w:noProof/>
      <w:lang w:bidi="ar-SA"/>
    </w:rPr>
  </w:style>
  <w:style w:type="paragraph" w:styleId="Header">
    <w:name w:val="header"/>
    <w:aliases w:val="FloLive_Header_Left"/>
    <w:basedOn w:val="Normal"/>
    <w:link w:val="HeaderChar"/>
    <w:uiPriority w:val="99"/>
    <w:unhideWhenUsed/>
    <w:rsid w:val="00ED1C84"/>
    <w:pPr>
      <w:tabs>
        <w:tab w:val="center" w:pos="4680"/>
        <w:tab w:val="right" w:pos="9360"/>
      </w:tabs>
      <w:spacing w:after="0"/>
    </w:pPr>
    <w:rPr>
      <w:rFonts w:asciiTheme="minorHAnsi" w:hAnsiTheme="minorHAnsi" w:cstheme="minorHAnsi"/>
      <w:color w:val="000000"/>
      <w:sz w:val="20"/>
      <w:szCs w:val="20"/>
    </w:rPr>
  </w:style>
  <w:style w:type="character" w:customStyle="1" w:styleId="HeaderChar">
    <w:name w:val="Header Char"/>
    <w:aliases w:val="FloLive_Header_Left Char"/>
    <w:basedOn w:val="DefaultParagraphFont"/>
    <w:link w:val="Header"/>
    <w:uiPriority w:val="99"/>
    <w:rsid w:val="00ED1C84"/>
    <w:rPr>
      <w:rFonts w:asciiTheme="minorHAnsi" w:hAnsiTheme="minorHAnsi" w:cstheme="minorHAnsi"/>
      <w:color w:val="000000"/>
      <w:kern w:val="2"/>
      <w:sz w:val="20"/>
      <w:szCs w:val="20"/>
      <w14:ligatures w14:val="standardContextual"/>
    </w:rPr>
  </w:style>
  <w:style w:type="paragraph" w:styleId="Footer">
    <w:name w:val="footer"/>
    <w:aliases w:val="FloLive_FooterLeft"/>
    <w:basedOn w:val="Normal"/>
    <w:link w:val="FooterChar"/>
    <w:unhideWhenUsed/>
    <w:rsid w:val="00791AB7"/>
    <w:pPr>
      <w:tabs>
        <w:tab w:val="center" w:pos="4680"/>
        <w:tab w:val="right" w:pos="9360"/>
      </w:tabs>
      <w:spacing w:after="0"/>
    </w:pPr>
    <w:rPr>
      <w:color w:val="8B8B8B"/>
      <w:sz w:val="20"/>
    </w:rPr>
  </w:style>
  <w:style w:type="character" w:customStyle="1" w:styleId="FooterChar">
    <w:name w:val="Footer Char"/>
    <w:aliases w:val="FloLive_FooterLeft Char"/>
    <w:basedOn w:val="DefaultParagraphFont"/>
    <w:link w:val="Footer"/>
    <w:rsid w:val="00791AB7"/>
    <w:rPr>
      <w:color w:val="8B8B8B"/>
      <w:kern w:val="2"/>
      <w:sz w:val="20"/>
      <w14:ligatures w14:val="standardContextual"/>
    </w:rPr>
  </w:style>
  <w:style w:type="paragraph" w:customStyle="1" w:styleId="FloLiveNormal">
    <w:name w:val="FloLive_Normal"/>
    <w:link w:val="FloLiveNormalChar"/>
    <w:rsid w:val="0051430A"/>
    <w:pPr>
      <w:tabs>
        <w:tab w:val="left" w:pos="-284"/>
      </w:tabs>
      <w:spacing w:before="120" w:after="120"/>
      <w:ind w:left="-284"/>
      <w:jc w:val="both"/>
    </w:pPr>
    <w:rPr>
      <w:noProof/>
      <w:color w:val="000000"/>
      <w:shd w:val="clear" w:color="auto" w:fill="FFFFFF"/>
    </w:rPr>
  </w:style>
  <w:style w:type="paragraph" w:customStyle="1" w:styleId="FloliveNoticeSource">
    <w:name w:val="Flolive_Notice_Source"/>
    <w:next w:val="FloLiveNormal"/>
    <w:uiPriority w:val="2"/>
    <w:rsid w:val="001476D1"/>
    <w:pPr>
      <w:numPr>
        <w:numId w:val="15"/>
      </w:numPr>
      <w:pBdr>
        <w:top w:val="single" w:sz="6" w:space="8" w:color="C87F2B" w:themeColor="text2"/>
        <w:bottom w:val="single" w:sz="6" w:space="8" w:color="C87F2B" w:themeColor="text2"/>
      </w:pBdr>
      <w:tabs>
        <w:tab w:val="left" w:pos="284"/>
        <w:tab w:val="left" w:pos="1559"/>
      </w:tabs>
      <w:ind w:left="1418" w:hanging="1418"/>
    </w:pPr>
    <w:rPr>
      <w:noProof/>
      <w:color w:val="000000"/>
      <w:shd w:val="clear" w:color="auto" w:fill="FFFFFF"/>
    </w:rPr>
  </w:style>
  <w:style w:type="table" w:styleId="TableGrid">
    <w:name w:val="Table Grid"/>
    <w:aliases w:val="FloLive_Simple_Grid"/>
    <w:basedOn w:val="TableNormal"/>
    <w:uiPriority w:val="39"/>
    <w:rsid w:val="00AE0173"/>
    <w:pPr>
      <w:spacing w:before="40" w:after="40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85" w:type="dxa"/>
      </w:tblCellMar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</w:pPr>
      <w:rPr>
        <w:rFonts w:asciiTheme="minorHAnsi" w:hAnsiTheme="minorHAnsi" w:cs="Calibri"/>
        <w:b w:val="0"/>
        <w:bCs/>
        <w:i w:val="0"/>
        <w:iCs w:val="0"/>
        <w:color w:val="000000"/>
        <w:sz w:val="22"/>
        <w:szCs w:val="22"/>
      </w:rPr>
      <w:tblPr/>
      <w:tcPr>
        <w:shd w:val="clear" w:color="auto" w:fill="DDDDDD" w:themeFill="accent1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DE5888"/>
    <w:pPr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297071"/>
    <w:rPr>
      <w:color w:val="4386AC" w:themeColor="background1" w:themeShade="80"/>
    </w:rPr>
  </w:style>
  <w:style w:type="table" w:styleId="TableGridLight">
    <w:name w:val="Grid Table Light"/>
    <w:basedOn w:val="TableNormal"/>
    <w:uiPriority w:val="40"/>
    <w:rsid w:val="003F5170"/>
    <w:pPr>
      <w:spacing w:after="0"/>
    </w:pPr>
    <w:tblPr>
      <w:tblBorders>
        <w:top w:val="single" w:sz="4" w:space="0" w:color="91BCD4" w:themeColor="background1" w:themeShade="BF"/>
        <w:left w:val="single" w:sz="4" w:space="0" w:color="91BCD4" w:themeColor="background1" w:themeShade="BF"/>
        <w:bottom w:val="single" w:sz="4" w:space="0" w:color="91BCD4" w:themeColor="background1" w:themeShade="BF"/>
        <w:right w:val="single" w:sz="4" w:space="0" w:color="91BCD4" w:themeColor="background1" w:themeShade="BF"/>
        <w:insideH w:val="single" w:sz="4" w:space="0" w:color="91BCD4" w:themeColor="background1" w:themeShade="BF"/>
        <w:insideV w:val="single" w:sz="4" w:space="0" w:color="91BCD4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042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427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4274"/>
    <w:rPr>
      <w:rFonts w:asciiTheme="minorHAnsi" w:hAnsiTheme="minorHAn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2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4274"/>
    <w:rPr>
      <w:rFonts w:asciiTheme="minorHAnsi" w:hAnsiTheme="minorHAnsi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27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274"/>
    <w:rPr>
      <w:rFonts w:ascii="Segoe UI" w:hAnsi="Segoe UI" w:cs="Segoe UI"/>
      <w:sz w:val="18"/>
      <w:szCs w:val="18"/>
    </w:rPr>
  </w:style>
  <w:style w:type="table" w:styleId="PlainTable1">
    <w:name w:val="Plain Table 1"/>
    <w:basedOn w:val="TableNormal"/>
    <w:uiPriority w:val="41"/>
    <w:locked/>
    <w:rsid w:val="00AE235B"/>
    <w:pPr>
      <w:spacing w:after="0"/>
    </w:pPr>
    <w:tblPr>
      <w:tblStyleRowBandSize w:val="1"/>
      <w:tblStyleColBandSize w:val="1"/>
      <w:tblBorders>
        <w:top w:val="single" w:sz="4" w:space="0" w:color="91BCD4" w:themeColor="background1" w:themeShade="BF"/>
        <w:left w:val="single" w:sz="4" w:space="0" w:color="91BCD4" w:themeColor="background1" w:themeShade="BF"/>
        <w:bottom w:val="single" w:sz="4" w:space="0" w:color="91BCD4" w:themeColor="background1" w:themeShade="BF"/>
        <w:right w:val="single" w:sz="4" w:space="0" w:color="91BCD4" w:themeColor="background1" w:themeShade="BF"/>
        <w:insideH w:val="single" w:sz="4" w:space="0" w:color="91BCD4" w:themeColor="background1" w:themeShade="BF"/>
        <w:insideV w:val="single" w:sz="4" w:space="0" w:color="91BCD4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91BCD4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EF" w:themeFill="background1" w:themeFillShade="F2"/>
      </w:tcPr>
    </w:tblStylePr>
    <w:tblStylePr w:type="band1Horz">
      <w:tblPr/>
      <w:tcPr>
        <w:shd w:val="clear" w:color="auto" w:fill="D6E6EF" w:themeFill="background1" w:themeFillShade="F2"/>
      </w:tcPr>
    </w:tblStylePr>
  </w:style>
  <w:style w:type="table" w:styleId="GridTable1Light-Accent4">
    <w:name w:val="Grid Table 1 Light Accent 4"/>
    <w:basedOn w:val="TableNormal"/>
    <w:uiPriority w:val="46"/>
    <w:locked/>
    <w:rsid w:val="001B1110"/>
    <w:pPr>
      <w:spacing w:after="0"/>
    </w:pPr>
    <w:tblPr>
      <w:tblStyleRowBandSize w:val="1"/>
      <w:tblStyleColBandSize w:val="1"/>
      <w:tblBorders>
        <w:top w:val="single" w:sz="4" w:space="0" w:color="9FB5C8" w:themeColor="accent4" w:themeTint="66"/>
        <w:left w:val="single" w:sz="4" w:space="0" w:color="9FB5C8" w:themeColor="accent4" w:themeTint="66"/>
        <w:bottom w:val="single" w:sz="4" w:space="0" w:color="9FB5C8" w:themeColor="accent4" w:themeTint="66"/>
        <w:right w:val="single" w:sz="4" w:space="0" w:color="9FB5C8" w:themeColor="accent4" w:themeTint="66"/>
        <w:insideH w:val="single" w:sz="4" w:space="0" w:color="9FB5C8" w:themeColor="accent4" w:themeTint="66"/>
        <w:insideV w:val="single" w:sz="4" w:space="0" w:color="9FB5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F91A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F91A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FloLiveColorTable">
    <w:name w:val="FloLive Color_Table"/>
    <w:basedOn w:val="TableNormal"/>
    <w:uiPriority w:val="99"/>
    <w:rsid w:val="004641E5"/>
    <w:pPr>
      <w:spacing w:after="0"/>
    </w:pPr>
    <w:rPr>
      <w:rFonts w:asciiTheme="minorHAnsi" w:hAnsiTheme="minorHAnsi"/>
    </w:rPr>
    <w:tblPr>
      <w:tblStyleRowBandSize w:val="1"/>
      <w:tblBorders>
        <w:insideH w:val="single" w:sz="4" w:space="0" w:color="DDDDDD" w:themeColor="accent1"/>
      </w:tblBorders>
    </w:tblPr>
    <w:tcPr>
      <w:vAlign w:val="center"/>
    </w:tcPr>
    <w:tblStylePr w:type="firstRow">
      <w:rPr>
        <w:rFonts w:asciiTheme="minorHAnsi" w:hAnsiTheme="minorHAnsi"/>
        <w:color w:val="FFFFFF"/>
        <w:sz w:val="22"/>
      </w:rPr>
      <w:tblPr/>
      <w:tcPr>
        <w:shd w:val="clear" w:color="auto" w:fill="C87F2B" w:themeFill="text2"/>
      </w:tcPr>
    </w:tblStylePr>
    <w:tblStylePr w:type="lastRow">
      <w:rPr>
        <w:rFonts w:asciiTheme="minorHAnsi" w:hAnsiTheme="minorHAnsi"/>
        <w:sz w:val="22"/>
      </w:rPr>
      <w:tblPr/>
      <w:tcPr>
        <w:shd w:val="clear" w:color="auto" w:fill="000000"/>
      </w:tcPr>
    </w:tblStylePr>
    <w:tblStylePr w:type="band1Horz">
      <w:tblPr/>
      <w:tcPr>
        <w:tcBorders>
          <w:bottom w:val="nil"/>
        </w:tcBorders>
      </w:tcPr>
    </w:tblStylePr>
  </w:style>
  <w:style w:type="character" w:styleId="Strong">
    <w:name w:val="Strong"/>
    <w:basedOn w:val="DefaultParagraphFont"/>
    <w:uiPriority w:val="22"/>
    <w:unhideWhenUsed/>
    <w:qFormat/>
    <w:locked/>
    <w:rsid w:val="00DD4BAA"/>
    <w:rPr>
      <w:b/>
      <w:bCs/>
    </w:rPr>
  </w:style>
  <w:style w:type="table" w:styleId="GridTable1Light">
    <w:name w:val="Grid Table 1 Light"/>
    <w:basedOn w:val="TableNormal"/>
    <w:uiPriority w:val="46"/>
    <w:locked/>
    <w:rsid w:val="00A53E29"/>
    <w:pPr>
      <w:spacing w:after="0"/>
    </w:pPr>
    <w:tblPr>
      <w:tblStyleRowBandSize w:val="1"/>
      <w:tblStyleColBandSize w:val="1"/>
      <w:tblBorders>
        <w:top w:val="single" w:sz="4" w:space="0" w:color="9FB5C8" w:themeColor="text1" w:themeTint="66"/>
        <w:left w:val="single" w:sz="4" w:space="0" w:color="9FB5C8" w:themeColor="text1" w:themeTint="66"/>
        <w:bottom w:val="single" w:sz="4" w:space="0" w:color="9FB5C8" w:themeColor="text1" w:themeTint="66"/>
        <w:right w:val="single" w:sz="4" w:space="0" w:color="9FB5C8" w:themeColor="text1" w:themeTint="66"/>
        <w:insideH w:val="single" w:sz="4" w:space="0" w:color="9FB5C8" w:themeColor="text1" w:themeTint="66"/>
        <w:insideV w:val="single" w:sz="4" w:space="0" w:color="9FB5C8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F91AC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F91AC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FloliveDisclaimerContent">
    <w:name w:val="Flolive_Disclaimer_Content"/>
    <w:basedOn w:val="FloLiveNormal"/>
    <w:next w:val="FloLiveContents"/>
    <w:qFormat/>
    <w:rsid w:val="00DE4824"/>
    <w:pPr>
      <w:spacing w:before="60" w:after="60"/>
      <w:ind w:left="-851"/>
    </w:pPr>
    <w:rPr>
      <w:sz w:val="20"/>
    </w:rPr>
  </w:style>
  <w:style w:type="paragraph" w:customStyle="1" w:styleId="FloLiveCompanyName">
    <w:name w:val="FloLive_CompanyName"/>
    <w:basedOn w:val="FloLiveTableNormal"/>
    <w:qFormat/>
    <w:rsid w:val="00060F58"/>
  </w:style>
  <w:style w:type="character" w:styleId="PlaceholderText">
    <w:name w:val="Placeholder Text"/>
    <w:basedOn w:val="DefaultParagraphFont"/>
    <w:uiPriority w:val="99"/>
    <w:semiHidden/>
    <w:locked/>
    <w:rsid w:val="00A86423"/>
    <w:rPr>
      <w:color w:val="666666"/>
    </w:rPr>
  </w:style>
  <w:style w:type="paragraph" w:customStyle="1" w:styleId="FloLiveFooterRight">
    <w:name w:val="FloLive_Footer_Right"/>
    <w:basedOn w:val="Footer"/>
    <w:qFormat/>
    <w:rsid w:val="00C67430"/>
    <w:pPr>
      <w:jc w:val="right"/>
    </w:pPr>
  </w:style>
  <w:style w:type="paragraph" w:customStyle="1" w:styleId="FloLiveRomanNumeral">
    <w:name w:val="FloLive_Roman Numeral"/>
    <w:qFormat/>
    <w:rsid w:val="008353B2"/>
    <w:pPr>
      <w:numPr>
        <w:numId w:val="17"/>
      </w:numPr>
      <w:ind w:left="1418" w:hanging="170"/>
    </w:pPr>
  </w:style>
  <w:style w:type="paragraph" w:customStyle="1" w:styleId="FloLiveAppendixStyle">
    <w:name w:val="FloLive__Appendix_Style"/>
    <w:next w:val="FloLiveNormal"/>
    <w:qFormat/>
    <w:rsid w:val="00277E74"/>
    <w:pPr>
      <w:pageBreakBefore/>
      <w:numPr>
        <w:numId w:val="18"/>
      </w:numPr>
      <w:spacing w:after="360"/>
    </w:pPr>
    <w:rPr>
      <w:bCs/>
      <w:color w:val="000000"/>
      <w:sz w:val="40"/>
      <w:szCs w:val="40"/>
    </w:rPr>
  </w:style>
  <w:style w:type="paragraph" w:customStyle="1" w:styleId="FloLiveAppendixTitle">
    <w:name w:val="FloLive_Appendix_Title"/>
    <w:basedOn w:val="FloLiveNormal"/>
    <w:next w:val="FloLiveNormal"/>
    <w:rsid w:val="00BB6A3C"/>
    <w:pPr>
      <w:spacing w:after="480"/>
    </w:pPr>
    <w:rPr>
      <w:color w:val="0097B3"/>
      <w:sz w:val="32"/>
      <w:szCs w:val="32"/>
      <w14:textFill>
        <w14:solidFill>
          <w14:srgbClr w14:val="0097B3">
            <w14:lumMod w14:val="90000"/>
            <w14:lumOff w14:val="10000"/>
          </w14:srgbClr>
        </w14:solidFill>
      </w14:textFill>
    </w:rPr>
  </w:style>
  <w:style w:type="paragraph" w:customStyle="1" w:styleId="FloLiveTableHeader-Black">
    <w:name w:val="FloLive_Table_Header-Black"/>
    <w:basedOn w:val="FloLiveTableHeader-White"/>
    <w:qFormat/>
    <w:rsid w:val="00AE0173"/>
    <w:rPr>
      <w:bCs/>
      <w:color w:val="000000"/>
    </w:rPr>
  </w:style>
  <w:style w:type="paragraph" w:customStyle="1" w:styleId="FloLiveLevel3Number">
    <w:name w:val="FloLive_Level3_Number"/>
    <w:qFormat/>
    <w:rsid w:val="00FB7964"/>
    <w:pPr>
      <w:numPr>
        <w:numId w:val="19"/>
      </w:numPr>
    </w:pPr>
    <w:rPr>
      <w:rFonts w:asciiTheme="minorHAnsi" w:hAnsiTheme="minorHAnsi"/>
      <w:i/>
      <w:noProof/>
      <w:color w:val="314555" w:themeColor="text1"/>
      <w:lang w:bidi="ar-SA"/>
    </w:rPr>
  </w:style>
  <w:style w:type="paragraph" w:customStyle="1" w:styleId="FloLiveNormal-Italic">
    <w:name w:val="FloLive_Normal-Italic"/>
    <w:basedOn w:val="FloLiveNormal"/>
    <w:next w:val="FloLiveNormal"/>
    <w:link w:val="FloLiveNormal-ItalicChar"/>
    <w:qFormat/>
    <w:rsid w:val="00147544"/>
    <w:pPr>
      <w:keepNext/>
      <w:keepLines/>
    </w:pPr>
    <w:rPr>
      <w:i/>
      <w:iCs/>
      <w:lang w:bidi="ar-SA"/>
    </w:rPr>
  </w:style>
  <w:style w:type="paragraph" w:customStyle="1" w:styleId="floliveCoverSlogan">
    <w:name w:val="flolive Cover Slogan"/>
    <w:basedOn w:val="Normal"/>
    <w:qFormat/>
    <w:rsid w:val="0036049A"/>
    <w:pPr>
      <w:spacing w:before="40"/>
    </w:pPr>
    <w:rPr>
      <w:b/>
      <w:color w:val="3A4757"/>
      <w:sz w:val="80"/>
      <w:szCs w:val="80"/>
    </w:rPr>
  </w:style>
  <w:style w:type="character" w:customStyle="1" w:styleId="floliveCoverSloganLine2">
    <w:name w:val="flolive Cover Slogan Line 2"/>
    <w:basedOn w:val="DefaultParagraphFont"/>
    <w:uiPriority w:val="1"/>
    <w:qFormat/>
    <w:rsid w:val="0036049A"/>
    <w:rPr>
      <w:color w:val="F6A71E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36049A"/>
    <w:pPr>
      <w:spacing w:before="40"/>
    </w:pPr>
    <w:rPr>
      <w:rFonts w:eastAsia="Times New Roman" w:cs="Times New Roman"/>
      <w:b/>
      <w:color w:val="002E46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49A"/>
    <w:rPr>
      <w:rFonts w:eastAsia="Times New Roman" w:cs="Times New Roman"/>
      <w:b/>
      <w:color w:val="002E46"/>
      <w:sz w:val="48"/>
      <w:szCs w:val="56"/>
    </w:rPr>
  </w:style>
  <w:style w:type="paragraph" w:customStyle="1" w:styleId="FloliveHeaderRight">
    <w:name w:val="Flolive_Header_Right"/>
    <w:basedOn w:val="Header"/>
    <w:qFormat/>
    <w:rsid w:val="00ED1C84"/>
    <w:pPr>
      <w:jc w:val="right"/>
    </w:pPr>
    <w:rPr>
      <w:noProof/>
    </w:rPr>
  </w:style>
  <w:style w:type="character" w:customStyle="1" w:styleId="jim-table-header-content">
    <w:name w:val="jim-table-header-content"/>
    <w:basedOn w:val="DefaultParagraphFont"/>
    <w:rsid w:val="008F525D"/>
  </w:style>
  <w:style w:type="table" w:customStyle="1" w:styleId="floLiveCleantable">
    <w:name w:val="floLive_Clean_table"/>
    <w:basedOn w:val="TableNormal"/>
    <w:uiPriority w:val="99"/>
    <w:rsid w:val="009E0803"/>
    <w:pPr>
      <w:spacing w:after="0"/>
    </w:pPr>
    <w:tblPr>
      <w:tblBorders>
        <w:insideH w:val="single" w:sz="4" w:space="0" w:color="A6A6A6" w:themeColor="background2" w:themeShade="A6"/>
      </w:tblBorders>
    </w:tblPr>
    <w:tcPr>
      <w:shd w:val="clear" w:color="auto" w:fill="auto"/>
    </w:tcPr>
  </w:style>
  <w:style w:type="table" w:styleId="GridTable1Light-Accent1">
    <w:name w:val="Grid Table 1 Light Accent 1"/>
    <w:aliases w:val="floLive Clean Table"/>
    <w:basedOn w:val="TableNormal"/>
    <w:uiPriority w:val="46"/>
    <w:locked/>
    <w:rsid w:val="002C6639"/>
    <w:pPr>
      <w:spacing w:after="0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loLiveNormalChar">
    <w:name w:val="FloLive_Normal Char"/>
    <w:basedOn w:val="DefaultParagraphFont"/>
    <w:link w:val="FloLiveNormal"/>
    <w:rsid w:val="00365C06"/>
    <w:rPr>
      <w:noProof/>
      <w:color w:val="000000"/>
    </w:rPr>
  </w:style>
  <w:style w:type="character" w:customStyle="1" w:styleId="FloLiveNormal-ItalicChar">
    <w:name w:val="FloLive_Normal-Italic Char"/>
    <w:basedOn w:val="FloLiveNormalChar"/>
    <w:link w:val="FloLiveNormal-Italic"/>
    <w:rsid w:val="00147544"/>
    <w:rPr>
      <w:i/>
      <w:iCs/>
      <w:noProof/>
      <w:color w:val="000000"/>
      <w:lang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090345"/>
    <w:rPr>
      <w:color w:val="919191" w:themeColor="followedHyperlink"/>
      <w:u w:val="single"/>
    </w:rPr>
  </w:style>
  <w:style w:type="paragraph" w:customStyle="1" w:styleId="FloliveDocumentDetails">
    <w:name w:val="Flolive_Document_Details"/>
    <w:basedOn w:val="FloLiveTableNormal"/>
    <w:qFormat/>
    <w:rsid w:val="00C06AC8"/>
    <w:pPr>
      <w:framePr w:hSpace="181" w:vSpace="22680" w:wrap="around" w:vAnchor="page" w:hAnchor="margin" w:x="-1276" w:y="8574"/>
      <w:ind w:left="451"/>
      <w:suppressOverlap/>
    </w:pPr>
  </w:style>
  <w:style w:type="table" w:customStyle="1" w:styleId="FloLiveHeaderFooterTable">
    <w:name w:val="FloLive_Header_Footer_Table"/>
    <w:basedOn w:val="TableNormal"/>
    <w:uiPriority w:val="99"/>
    <w:rsid w:val="008E6D8B"/>
    <w:pPr>
      <w:spacing w:after="0"/>
    </w:pPr>
    <w:rPr>
      <w:sz w:val="20"/>
    </w:rPr>
    <w:tblPr/>
    <w:tcPr>
      <w:shd w:val="clear" w:color="auto" w:fill="auto"/>
    </w:tcPr>
  </w:style>
  <w:style w:type="paragraph" w:customStyle="1" w:styleId="FlowliveBulletSubLevel">
    <w:name w:val="Flowlive_BulletSubLevel"/>
    <w:qFormat/>
    <w:rsid w:val="00E51330"/>
    <w:pPr>
      <w:tabs>
        <w:tab w:val="left" w:pos="144"/>
        <w:tab w:val="left" w:pos="360"/>
      </w:tabs>
      <w:spacing w:before="120" w:after="120"/>
      <w:ind w:left="1071" w:hanging="340"/>
    </w:pPr>
    <w:rPr>
      <w:rFonts w:ascii="Arial" w:hAnsi="Arial"/>
      <w:color w:val="000000"/>
      <w:sz w:val="20"/>
    </w:rPr>
  </w:style>
  <w:style w:type="character" w:customStyle="1" w:styleId="markedcontent">
    <w:name w:val="markedcontent"/>
    <w:basedOn w:val="DefaultParagraphFont"/>
    <w:rsid w:val="00CA2D71"/>
  </w:style>
  <w:style w:type="paragraph" w:styleId="NormalWeb">
    <w:name w:val="Normal (Web)"/>
    <w:basedOn w:val="Normal"/>
    <w:uiPriority w:val="99"/>
    <w:semiHidden/>
    <w:unhideWhenUsed/>
    <w:rsid w:val="000C22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customStyle="1" w:styleId="acronym-highlight">
    <w:name w:val="acronym-highlight"/>
    <w:basedOn w:val="DefaultParagraphFont"/>
    <w:rsid w:val="000C22F5"/>
  </w:style>
  <w:style w:type="paragraph" w:customStyle="1" w:styleId="ListParagraph1">
    <w:name w:val="List Paragraph1"/>
    <w:qFormat/>
    <w:rsid w:val="00833CFE"/>
    <w:pPr>
      <w:numPr>
        <w:numId w:val="20"/>
      </w:numPr>
      <w:spacing w:after="0"/>
    </w:pPr>
    <w:rPr>
      <w:rFonts w:eastAsia="Times New Roman"/>
      <w:sz w:val="24"/>
      <w:szCs w:val="24"/>
    </w:rPr>
  </w:style>
  <w:style w:type="paragraph" w:customStyle="1" w:styleId="ListParagraph2">
    <w:name w:val="List Paragraph2"/>
    <w:qFormat/>
    <w:rsid w:val="00833CFE"/>
    <w:pPr>
      <w:numPr>
        <w:ilvl w:val="1"/>
        <w:numId w:val="20"/>
      </w:numPr>
      <w:spacing w:after="0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2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51787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3245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5739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2060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0049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555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5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\Release%20Notes\Technical_Document_Template_R1-0.dotx" TargetMode="External"/></Relationships>
</file>

<file path=word/theme/theme1.xml><?xml version="1.0" encoding="utf-8"?>
<a:theme xmlns:a="http://schemas.openxmlformats.org/drawingml/2006/main" name="Office Theme">
  <a:themeElements>
    <a:clrScheme name="floLive Colors">
      <a:dk1>
        <a:srgbClr val="314555"/>
      </a:dk1>
      <a:lt1>
        <a:srgbClr val="E8F1F6"/>
      </a:lt1>
      <a:dk2>
        <a:srgbClr val="C87F2B"/>
      </a:dk2>
      <a:lt2>
        <a:srgbClr val="FFFFFF"/>
      </a:lt2>
      <a:accent1>
        <a:srgbClr val="DDDDDD"/>
      </a:accent1>
      <a:accent2>
        <a:srgbClr val="9EB4C3"/>
      </a:accent2>
      <a:accent3>
        <a:srgbClr val="E2912E"/>
      </a:accent3>
      <a:accent4>
        <a:srgbClr val="314555"/>
      </a:accent4>
      <a:accent5>
        <a:srgbClr val="839CAC"/>
      </a:accent5>
      <a:accent6>
        <a:srgbClr val="6F8AA1"/>
      </a:accent6>
      <a:hlink>
        <a:srgbClr val="5F5F5F"/>
      </a:hlink>
      <a:folHlink>
        <a:srgbClr val="919191"/>
      </a:folHlink>
    </a:clrScheme>
    <a:fontScheme name="FloLive_Fonts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9A4FD4-A6B1-48D9-8877-99DBE5023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Technical_Document_Template_R1-0.dotx</Template>
  <TotalTime>83</TotalTime>
  <Pages>3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Tatyana Gyonova</dc:creator>
  <cp:keywords/>
  <dc:description/>
  <cp:lastModifiedBy>Tatyana Gyonova</cp:lastModifiedBy>
  <cp:revision>8</cp:revision>
  <cp:lastPrinted>2025-11-04T11:17:00Z</cp:lastPrinted>
  <dcterms:created xsi:type="dcterms:W3CDTF">2026-05-29T10:46:00Z</dcterms:created>
  <dcterms:modified xsi:type="dcterms:W3CDTF">2026-05-29T14:18:00Z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7d30ea29-38aa-4d97-a588-88c3e06f6183</vt:lpwstr>
  </property>
</Properties>
</file>